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tylesWithEffects.xml" ContentType="application/vnd.ms-word.stylesWithEffect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21D" w:rsidRPr="00743BE2" w:rsidRDefault="000C421D" w:rsidP="002959E8">
      <w:pPr>
        <w:jc w:val="both"/>
        <w:rPr>
          <w:color w:val="646567" w:themeColor="text1"/>
          <w:sz w:val="36"/>
        </w:rPr>
      </w:pPr>
    </w:p>
    <w:p w:rsidR="00732598" w:rsidRPr="00743BE2" w:rsidRDefault="00743BE2" w:rsidP="00732598">
      <w:pPr>
        <w:jc w:val="both"/>
        <w:rPr>
          <w:b/>
          <w:color w:val="646567" w:themeColor="text1"/>
          <w:sz w:val="44"/>
        </w:rPr>
      </w:pPr>
      <w:r w:rsidRPr="00743BE2">
        <w:rPr>
          <w:b/>
          <w:color w:val="646567" w:themeColor="text1"/>
          <w:sz w:val="44"/>
        </w:rPr>
        <w:t xml:space="preserve">Guide utilisateur du </w:t>
      </w:r>
      <w:proofErr w:type="spellStart"/>
      <w:r w:rsidRPr="00743BE2">
        <w:rPr>
          <w:b/>
          <w:color w:val="646567" w:themeColor="text1"/>
          <w:sz w:val="44"/>
        </w:rPr>
        <w:t>JILedit</w:t>
      </w:r>
      <w:proofErr w:type="spellEnd"/>
      <w:r w:rsidRPr="00743BE2">
        <w:rPr>
          <w:b/>
          <w:color w:val="646567" w:themeColor="text1"/>
          <w:sz w:val="44"/>
        </w:rPr>
        <w:t xml:space="preserve"> </w:t>
      </w:r>
    </w:p>
    <w:p w:rsidR="000C421D" w:rsidRPr="00743BE2" w:rsidRDefault="000C421D" w:rsidP="000C421D">
      <w:pPr>
        <w:jc w:val="both"/>
      </w:pPr>
    </w:p>
    <w:p w:rsidR="000C421D" w:rsidRPr="00743BE2" w:rsidRDefault="000C421D" w:rsidP="000C421D">
      <w:pPr>
        <w:jc w:val="both"/>
      </w:pPr>
    </w:p>
    <w:p w:rsidR="000C421D" w:rsidRDefault="000C421D" w:rsidP="000C421D">
      <w:pPr>
        <w:jc w:val="both"/>
      </w:pPr>
    </w:p>
    <w:p w:rsidR="00A3794D" w:rsidRDefault="00A3794D" w:rsidP="000C421D">
      <w:pPr>
        <w:jc w:val="both"/>
      </w:pPr>
    </w:p>
    <w:p w:rsidR="00A3794D" w:rsidRDefault="00A3794D" w:rsidP="000C421D">
      <w:pPr>
        <w:jc w:val="both"/>
      </w:pPr>
    </w:p>
    <w:p w:rsidR="00A3794D" w:rsidRDefault="00A3794D" w:rsidP="000C421D">
      <w:pPr>
        <w:jc w:val="both"/>
      </w:pPr>
    </w:p>
    <w:p w:rsidR="00A3794D" w:rsidRDefault="00A3794D" w:rsidP="000C421D">
      <w:pPr>
        <w:jc w:val="both"/>
      </w:pPr>
    </w:p>
    <w:p w:rsidR="00A3794D" w:rsidRDefault="00A3794D" w:rsidP="000C421D">
      <w:pPr>
        <w:jc w:val="both"/>
      </w:pPr>
    </w:p>
    <w:p w:rsidR="00A3794D" w:rsidRDefault="00A3794D" w:rsidP="000C421D">
      <w:pPr>
        <w:jc w:val="both"/>
      </w:pPr>
    </w:p>
    <w:p w:rsidR="00A3794D" w:rsidRDefault="00A3794D" w:rsidP="000C421D">
      <w:pPr>
        <w:jc w:val="both"/>
      </w:pPr>
    </w:p>
    <w:p w:rsidR="00A3794D" w:rsidRDefault="00A3794D" w:rsidP="000C421D">
      <w:pPr>
        <w:jc w:val="both"/>
      </w:pPr>
    </w:p>
    <w:p w:rsidR="00A3794D" w:rsidRDefault="00A3794D">
      <w:pPr>
        <w:tabs>
          <w:tab w:val="clear" w:pos="3119"/>
        </w:tabs>
        <w:spacing w:after="0"/>
        <w:contextualSpacing w:val="0"/>
      </w:pPr>
      <w:r>
        <w:br w:type="page"/>
      </w:r>
    </w:p>
    <w:p w:rsidR="00015A35" w:rsidRDefault="00A3794D">
      <w:pPr>
        <w:pStyle w:val="TM1"/>
        <w:tabs>
          <w:tab w:val="left" w:pos="440"/>
          <w:tab w:val="right" w:leader="dot" w:pos="9629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443491568" w:history="1">
        <w:r w:rsidR="00015A35" w:rsidRPr="00ED3ACE">
          <w:rPr>
            <w:rStyle w:val="Lienhypertexte"/>
            <w:noProof/>
          </w:rPr>
          <w:t>I.</w:t>
        </w:r>
        <w:r w:rsidR="00015A35"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015A35" w:rsidRPr="00ED3ACE">
          <w:rPr>
            <w:rStyle w:val="Lienhypertexte"/>
            <w:noProof/>
          </w:rPr>
          <w:t>Préambule</w:t>
        </w:r>
        <w:r w:rsidR="00015A35">
          <w:rPr>
            <w:noProof/>
            <w:webHidden/>
          </w:rPr>
          <w:tab/>
        </w:r>
        <w:r w:rsidR="00015A35">
          <w:rPr>
            <w:noProof/>
            <w:webHidden/>
          </w:rPr>
          <w:fldChar w:fldCharType="begin"/>
        </w:r>
        <w:r w:rsidR="00015A35">
          <w:rPr>
            <w:noProof/>
            <w:webHidden/>
          </w:rPr>
          <w:instrText xml:space="preserve"> PAGEREF _Toc443491568 \h </w:instrText>
        </w:r>
        <w:r w:rsidR="00015A35">
          <w:rPr>
            <w:noProof/>
            <w:webHidden/>
          </w:rPr>
        </w:r>
        <w:r w:rsidR="00015A35">
          <w:rPr>
            <w:noProof/>
            <w:webHidden/>
          </w:rPr>
          <w:fldChar w:fldCharType="separate"/>
        </w:r>
        <w:r w:rsidR="00015A35">
          <w:rPr>
            <w:noProof/>
            <w:webHidden/>
          </w:rPr>
          <w:t>3</w:t>
        </w:r>
        <w:r w:rsidR="00015A35">
          <w:rPr>
            <w:noProof/>
            <w:webHidden/>
          </w:rPr>
          <w:fldChar w:fldCharType="end"/>
        </w:r>
      </w:hyperlink>
    </w:p>
    <w:p w:rsidR="00015A35" w:rsidRDefault="004A7170">
      <w:pPr>
        <w:pStyle w:val="TM1"/>
        <w:tabs>
          <w:tab w:val="left" w:pos="440"/>
          <w:tab w:val="right" w:leader="dot" w:pos="9629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443491569" w:history="1">
        <w:r w:rsidR="00015A35" w:rsidRPr="00ED3ACE">
          <w:rPr>
            <w:rStyle w:val="Lienhypertexte"/>
            <w:noProof/>
          </w:rPr>
          <w:t>II.</w:t>
        </w:r>
        <w:r w:rsidR="00015A35"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015A35" w:rsidRPr="00ED3ACE">
          <w:rPr>
            <w:rStyle w:val="Lienhypertexte"/>
            <w:noProof/>
          </w:rPr>
          <w:t>Nomenclature normalisée Autosys</w:t>
        </w:r>
        <w:r w:rsidR="00015A35">
          <w:rPr>
            <w:noProof/>
            <w:webHidden/>
          </w:rPr>
          <w:tab/>
        </w:r>
        <w:r w:rsidR="00015A35">
          <w:rPr>
            <w:noProof/>
            <w:webHidden/>
          </w:rPr>
          <w:fldChar w:fldCharType="begin"/>
        </w:r>
        <w:r w:rsidR="00015A35">
          <w:rPr>
            <w:noProof/>
            <w:webHidden/>
          </w:rPr>
          <w:instrText xml:space="preserve"> PAGEREF _Toc443491569 \h </w:instrText>
        </w:r>
        <w:r w:rsidR="00015A35">
          <w:rPr>
            <w:noProof/>
            <w:webHidden/>
          </w:rPr>
        </w:r>
        <w:r w:rsidR="00015A35">
          <w:rPr>
            <w:noProof/>
            <w:webHidden/>
          </w:rPr>
          <w:fldChar w:fldCharType="separate"/>
        </w:r>
        <w:r w:rsidR="00015A35">
          <w:rPr>
            <w:noProof/>
            <w:webHidden/>
          </w:rPr>
          <w:t>4</w:t>
        </w:r>
        <w:r w:rsidR="00015A35">
          <w:rPr>
            <w:noProof/>
            <w:webHidden/>
          </w:rPr>
          <w:fldChar w:fldCharType="end"/>
        </w:r>
      </w:hyperlink>
    </w:p>
    <w:p w:rsidR="00015A35" w:rsidRDefault="004A7170">
      <w:pPr>
        <w:pStyle w:val="TM1"/>
        <w:tabs>
          <w:tab w:val="left" w:pos="440"/>
          <w:tab w:val="right" w:leader="dot" w:pos="9629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443491570" w:history="1">
        <w:r w:rsidR="00015A35" w:rsidRPr="00ED3ACE">
          <w:rPr>
            <w:rStyle w:val="Lienhypertexte"/>
            <w:noProof/>
          </w:rPr>
          <w:t>III.</w:t>
        </w:r>
        <w:r w:rsidR="00015A35"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015A35" w:rsidRPr="00ED3ACE">
          <w:rPr>
            <w:rStyle w:val="Lienhypertexte"/>
            <w:noProof/>
          </w:rPr>
          <w:t>Interface graphique</w:t>
        </w:r>
        <w:r w:rsidR="00015A35">
          <w:rPr>
            <w:noProof/>
            <w:webHidden/>
          </w:rPr>
          <w:tab/>
        </w:r>
        <w:r w:rsidR="00015A35">
          <w:rPr>
            <w:noProof/>
            <w:webHidden/>
          </w:rPr>
          <w:fldChar w:fldCharType="begin"/>
        </w:r>
        <w:r w:rsidR="00015A35">
          <w:rPr>
            <w:noProof/>
            <w:webHidden/>
          </w:rPr>
          <w:instrText xml:space="preserve"> PAGEREF _Toc443491570 \h </w:instrText>
        </w:r>
        <w:r w:rsidR="00015A35">
          <w:rPr>
            <w:noProof/>
            <w:webHidden/>
          </w:rPr>
        </w:r>
        <w:r w:rsidR="00015A35">
          <w:rPr>
            <w:noProof/>
            <w:webHidden/>
          </w:rPr>
          <w:fldChar w:fldCharType="separate"/>
        </w:r>
        <w:r w:rsidR="00015A35">
          <w:rPr>
            <w:noProof/>
            <w:webHidden/>
          </w:rPr>
          <w:t>5</w:t>
        </w:r>
        <w:r w:rsidR="00015A35">
          <w:rPr>
            <w:noProof/>
            <w:webHidden/>
          </w:rPr>
          <w:fldChar w:fldCharType="end"/>
        </w:r>
      </w:hyperlink>
    </w:p>
    <w:p w:rsidR="00015A35" w:rsidRDefault="004A7170">
      <w:pPr>
        <w:pStyle w:val="TM1"/>
        <w:tabs>
          <w:tab w:val="left" w:pos="660"/>
          <w:tab w:val="right" w:leader="dot" w:pos="9629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443491571" w:history="1">
        <w:r w:rsidR="00015A35" w:rsidRPr="00ED3ACE">
          <w:rPr>
            <w:rStyle w:val="Lienhypertexte"/>
            <w:noProof/>
          </w:rPr>
          <w:t>IV.</w:t>
        </w:r>
        <w:r w:rsidR="00015A35"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015A35" w:rsidRPr="00ED3ACE">
          <w:rPr>
            <w:rStyle w:val="Lienhypertexte"/>
            <w:noProof/>
          </w:rPr>
          <w:t>Chargement d’un fichier JIL, XML ou Excel</w:t>
        </w:r>
        <w:r w:rsidR="00015A35">
          <w:rPr>
            <w:noProof/>
            <w:webHidden/>
          </w:rPr>
          <w:tab/>
        </w:r>
        <w:r w:rsidR="00015A35">
          <w:rPr>
            <w:noProof/>
            <w:webHidden/>
          </w:rPr>
          <w:fldChar w:fldCharType="begin"/>
        </w:r>
        <w:r w:rsidR="00015A35">
          <w:rPr>
            <w:noProof/>
            <w:webHidden/>
          </w:rPr>
          <w:instrText xml:space="preserve"> PAGEREF _Toc443491571 \h </w:instrText>
        </w:r>
        <w:r w:rsidR="00015A35">
          <w:rPr>
            <w:noProof/>
            <w:webHidden/>
          </w:rPr>
        </w:r>
        <w:r w:rsidR="00015A35">
          <w:rPr>
            <w:noProof/>
            <w:webHidden/>
          </w:rPr>
          <w:fldChar w:fldCharType="separate"/>
        </w:r>
        <w:r w:rsidR="00015A35">
          <w:rPr>
            <w:noProof/>
            <w:webHidden/>
          </w:rPr>
          <w:t>5</w:t>
        </w:r>
        <w:r w:rsidR="00015A35">
          <w:rPr>
            <w:noProof/>
            <w:webHidden/>
          </w:rPr>
          <w:fldChar w:fldCharType="end"/>
        </w:r>
      </w:hyperlink>
    </w:p>
    <w:p w:rsidR="00015A35" w:rsidRDefault="004A7170">
      <w:pPr>
        <w:pStyle w:val="TM1"/>
        <w:tabs>
          <w:tab w:val="left" w:pos="440"/>
          <w:tab w:val="right" w:leader="dot" w:pos="9629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443491572" w:history="1">
        <w:r w:rsidR="00015A35" w:rsidRPr="00ED3ACE">
          <w:rPr>
            <w:rStyle w:val="Lienhypertexte"/>
            <w:noProof/>
          </w:rPr>
          <w:t>V.</w:t>
        </w:r>
        <w:r w:rsidR="00015A35"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015A35" w:rsidRPr="00ED3ACE">
          <w:rPr>
            <w:rStyle w:val="Lienhypertexte"/>
            <w:noProof/>
          </w:rPr>
          <w:t>Sauvegarde d’un fichier XML ou Excel</w:t>
        </w:r>
        <w:r w:rsidR="00015A35">
          <w:rPr>
            <w:noProof/>
            <w:webHidden/>
          </w:rPr>
          <w:tab/>
        </w:r>
        <w:r w:rsidR="00015A35">
          <w:rPr>
            <w:noProof/>
            <w:webHidden/>
          </w:rPr>
          <w:fldChar w:fldCharType="begin"/>
        </w:r>
        <w:r w:rsidR="00015A35">
          <w:rPr>
            <w:noProof/>
            <w:webHidden/>
          </w:rPr>
          <w:instrText xml:space="preserve"> PAGEREF _Toc443491572 \h </w:instrText>
        </w:r>
        <w:r w:rsidR="00015A35">
          <w:rPr>
            <w:noProof/>
            <w:webHidden/>
          </w:rPr>
        </w:r>
        <w:r w:rsidR="00015A35">
          <w:rPr>
            <w:noProof/>
            <w:webHidden/>
          </w:rPr>
          <w:fldChar w:fldCharType="separate"/>
        </w:r>
        <w:r w:rsidR="00015A35">
          <w:rPr>
            <w:noProof/>
            <w:webHidden/>
          </w:rPr>
          <w:t>5</w:t>
        </w:r>
        <w:r w:rsidR="00015A35">
          <w:rPr>
            <w:noProof/>
            <w:webHidden/>
          </w:rPr>
          <w:fldChar w:fldCharType="end"/>
        </w:r>
      </w:hyperlink>
    </w:p>
    <w:p w:rsidR="00015A35" w:rsidRDefault="004A7170">
      <w:pPr>
        <w:pStyle w:val="TM1"/>
        <w:tabs>
          <w:tab w:val="left" w:pos="660"/>
          <w:tab w:val="right" w:leader="dot" w:pos="9629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443491573" w:history="1">
        <w:r w:rsidR="00015A35" w:rsidRPr="00ED3ACE">
          <w:rPr>
            <w:rStyle w:val="Lienhypertexte"/>
            <w:noProof/>
          </w:rPr>
          <w:t>VI.</w:t>
        </w:r>
        <w:r w:rsidR="00015A35"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015A35" w:rsidRPr="00ED3ACE">
          <w:rPr>
            <w:rStyle w:val="Lienhypertexte"/>
            <w:noProof/>
          </w:rPr>
          <w:t>Sauvegarde d’un fichier JIL</w:t>
        </w:r>
        <w:r w:rsidR="00015A35">
          <w:rPr>
            <w:noProof/>
            <w:webHidden/>
          </w:rPr>
          <w:tab/>
        </w:r>
        <w:r w:rsidR="00015A35">
          <w:rPr>
            <w:noProof/>
            <w:webHidden/>
          </w:rPr>
          <w:fldChar w:fldCharType="begin"/>
        </w:r>
        <w:r w:rsidR="00015A35">
          <w:rPr>
            <w:noProof/>
            <w:webHidden/>
          </w:rPr>
          <w:instrText xml:space="preserve"> PAGEREF _Toc443491573 \h </w:instrText>
        </w:r>
        <w:r w:rsidR="00015A35">
          <w:rPr>
            <w:noProof/>
            <w:webHidden/>
          </w:rPr>
        </w:r>
        <w:r w:rsidR="00015A35">
          <w:rPr>
            <w:noProof/>
            <w:webHidden/>
          </w:rPr>
          <w:fldChar w:fldCharType="separate"/>
        </w:r>
        <w:r w:rsidR="00015A35">
          <w:rPr>
            <w:noProof/>
            <w:webHidden/>
          </w:rPr>
          <w:t>5</w:t>
        </w:r>
        <w:r w:rsidR="00015A35">
          <w:rPr>
            <w:noProof/>
            <w:webHidden/>
          </w:rPr>
          <w:fldChar w:fldCharType="end"/>
        </w:r>
      </w:hyperlink>
    </w:p>
    <w:p w:rsidR="00015A35" w:rsidRDefault="004A7170">
      <w:pPr>
        <w:pStyle w:val="TM1"/>
        <w:tabs>
          <w:tab w:val="left" w:pos="660"/>
          <w:tab w:val="right" w:leader="dot" w:pos="9629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443491574" w:history="1">
        <w:r w:rsidR="00015A35" w:rsidRPr="00ED3ACE">
          <w:rPr>
            <w:rStyle w:val="Lienhypertexte"/>
            <w:noProof/>
          </w:rPr>
          <w:t>VII.</w:t>
        </w:r>
        <w:r w:rsidR="00015A35"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015A35" w:rsidRPr="00ED3ACE">
          <w:rPr>
            <w:rStyle w:val="Lienhypertexte"/>
            <w:noProof/>
          </w:rPr>
          <w:t>Création d’un job</w:t>
        </w:r>
        <w:r w:rsidR="00015A35">
          <w:rPr>
            <w:noProof/>
            <w:webHidden/>
          </w:rPr>
          <w:tab/>
        </w:r>
        <w:r w:rsidR="00015A35">
          <w:rPr>
            <w:noProof/>
            <w:webHidden/>
          </w:rPr>
          <w:fldChar w:fldCharType="begin"/>
        </w:r>
        <w:r w:rsidR="00015A35">
          <w:rPr>
            <w:noProof/>
            <w:webHidden/>
          </w:rPr>
          <w:instrText xml:space="preserve"> PAGEREF _Toc443491574 \h </w:instrText>
        </w:r>
        <w:r w:rsidR="00015A35">
          <w:rPr>
            <w:noProof/>
            <w:webHidden/>
          </w:rPr>
        </w:r>
        <w:r w:rsidR="00015A35">
          <w:rPr>
            <w:noProof/>
            <w:webHidden/>
          </w:rPr>
          <w:fldChar w:fldCharType="separate"/>
        </w:r>
        <w:r w:rsidR="00015A35">
          <w:rPr>
            <w:noProof/>
            <w:webHidden/>
          </w:rPr>
          <w:t>6</w:t>
        </w:r>
        <w:r w:rsidR="00015A35">
          <w:rPr>
            <w:noProof/>
            <w:webHidden/>
          </w:rPr>
          <w:fldChar w:fldCharType="end"/>
        </w:r>
      </w:hyperlink>
    </w:p>
    <w:p w:rsidR="00015A35" w:rsidRDefault="004A7170">
      <w:pPr>
        <w:pStyle w:val="TM2"/>
        <w:tabs>
          <w:tab w:val="left" w:pos="660"/>
          <w:tab w:val="right" w:leader="dot" w:pos="9629"/>
        </w:tabs>
        <w:rPr>
          <w:rFonts w:cstheme="minorBidi"/>
          <w:smallCaps w:val="0"/>
          <w:noProof/>
          <w:sz w:val="22"/>
          <w:szCs w:val="22"/>
          <w:lang w:eastAsia="fr-FR"/>
        </w:rPr>
      </w:pPr>
      <w:hyperlink w:anchor="_Toc443491575" w:history="1">
        <w:r w:rsidR="00015A35" w:rsidRPr="00ED3ACE">
          <w:rPr>
            <w:rStyle w:val="Lienhypertexte"/>
            <w:noProof/>
          </w:rPr>
          <w:t>1.</w:t>
        </w:r>
        <w:r w:rsidR="00015A35">
          <w:rPr>
            <w:rFonts w:cstheme="minorBidi"/>
            <w:smallCaps w:val="0"/>
            <w:noProof/>
            <w:sz w:val="22"/>
            <w:szCs w:val="22"/>
            <w:lang w:eastAsia="fr-FR"/>
          </w:rPr>
          <w:tab/>
        </w:r>
        <w:r w:rsidR="00015A35" w:rsidRPr="00ED3ACE">
          <w:rPr>
            <w:rStyle w:val="Lienhypertexte"/>
            <w:noProof/>
          </w:rPr>
          <w:t>Niveau 0 (job type BOX)</w:t>
        </w:r>
        <w:r w:rsidR="00015A35">
          <w:rPr>
            <w:noProof/>
            <w:webHidden/>
          </w:rPr>
          <w:tab/>
        </w:r>
        <w:r w:rsidR="00015A35">
          <w:rPr>
            <w:noProof/>
            <w:webHidden/>
          </w:rPr>
          <w:fldChar w:fldCharType="begin"/>
        </w:r>
        <w:r w:rsidR="00015A35">
          <w:rPr>
            <w:noProof/>
            <w:webHidden/>
          </w:rPr>
          <w:instrText xml:space="preserve"> PAGEREF _Toc443491575 \h </w:instrText>
        </w:r>
        <w:r w:rsidR="00015A35">
          <w:rPr>
            <w:noProof/>
            <w:webHidden/>
          </w:rPr>
        </w:r>
        <w:r w:rsidR="00015A35">
          <w:rPr>
            <w:noProof/>
            <w:webHidden/>
          </w:rPr>
          <w:fldChar w:fldCharType="separate"/>
        </w:r>
        <w:r w:rsidR="00015A35">
          <w:rPr>
            <w:noProof/>
            <w:webHidden/>
          </w:rPr>
          <w:t>6</w:t>
        </w:r>
        <w:r w:rsidR="00015A35">
          <w:rPr>
            <w:noProof/>
            <w:webHidden/>
          </w:rPr>
          <w:fldChar w:fldCharType="end"/>
        </w:r>
      </w:hyperlink>
    </w:p>
    <w:p w:rsidR="00015A35" w:rsidRDefault="004A7170">
      <w:pPr>
        <w:pStyle w:val="TM2"/>
        <w:tabs>
          <w:tab w:val="left" w:pos="660"/>
          <w:tab w:val="right" w:leader="dot" w:pos="9629"/>
        </w:tabs>
        <w:rPr>
          <w:rFonts w:cstheme="minorBidi"/>
          <w:smallCaps w:val="0"/>
          <w:noProof/>
          <w:sz w:val="22"/>
          <w:szCs w:val="22"/>
          <w:lang w:eastAsia="fr-FR"/>
        </w:rPr>
      </w:pPr>
      <w:hyperlink w:anchor="_Toc443491576" w:history="1">
        <w:r w:rsidR="00015A35" w:rsidRPr="00ED3ACE">
          <w:rPr>
            <w:rStyle w:val="Lienhypertexte"/>
            <w:noProof/>
          </w:rPr>
          <w:t>2.</w:t>
        </w:r>
        <w:r w:rsidR="00015A35">
          <w:rPr>
            <w:rFonts w:cstheme="minorBidi"/>
            <w:smallCaps w:val="0"/>
            <w:noProof/>
            <w:sz w:val="22"/>
            <w:szCs w:val="22"/>
            <w:lang w:eastAsia="fr-FR"/>
          </w:rPr>
          <w:tab/>
        </w:r>
        <w:r w:rsidR="00015A35" w:rsidRPr="00ED3ACE">
          <w:rPr>
            <w:rStyle w:val="Lienhypertexte"/>
            <w:noProof/>
          </w:rPr>
          <w:t>Niveau 1 (job type BOX)</w:t>
        </w:r>
        <w:r w:rsidR="00015A35">
          <w:rPr>
            <w:noProof/>
            <w:webHidden/>
          </w:rPr>
          <w:tab/>
        </w:r>
        <w:r w:rsidR="00015A35">
          <w:rPr>
            <w:noProof/>
            <w:webHidden/>
          </w:rPr>
          <w:fldChar w:fldCharType="begin"/>
        </w:r>
        <w:r w:rsidR="00015A35">
          <w:rPr>
            <w:noProof/>
            <w:webHidden/>
          </w:rPr>
          <w:instrText xml:space="preserve"> PAGEREF _Toc443491576 \h </w:instrText>
        </w:r>
        <w:r w:rsidR="00015A35">
          <w:rPr>
            <w:noProof/>
            <w:webHidden/>
          </w:rPr>
        </w:r>
        <w:r w:rsidR="00015A35">
          <w:rPr>
            <w:noProof/>
            <w:webHidden/>
          </w:rPr>
          <w:fldChar w:fldCharType="separate"/>
        </w:r>
        <w:r w:rsidR="00015A35">
          <w:rPr>
            <w:noProof/>
            <w:webHidden/>
          </w:rPr>
          <w:t>6</w:t>
        </w:r>
        <w:r w:rsidR="00015A35">
          <w:rPr>
            <w:noProof/>
            <w:webHidden/>
          </w:rPr>
          <w:fldChar w:fldCharType="end"/>
        </w:r>
      </w:hyperlink>
    </w:p>
    <w:p w:rsidR="00015A35" w:rsidRDefault="004A7170">
      <w:pPr>
        <w:pStyle w:val="TM2"/>
        <w:tabs>
          <w:tab w:val="left" w:pos="660"/>
          <w:tab w:val="right" w:leader="dot" w:pos="9629"/>
        </w:tabs>
        <w:rPr>
          <w:rFonts w:cstheme="minorBidi"/>
          <w:smallCaps w:val="0"/>
          <w:noProof/>
          <w:sz w:val="22"/>
          <w:szCs w:val="22"/>
          <w:lang w:eastAsia="fr-FR"/>
        </w:rPr>
      </w:pPr>
      <w:hyperlink w:anchor="_Toc443491577" w:history="1">
        <w:r w:rsidR="00015A35" w:rsidRPr="00ED3ACE">
          <w:rPr>
            <w:rStyle w:val="Lienhypertexte"/>
            <w:noProof/>
          </w:rPr>
          <w:t>3.</w:t>
        </w:r>
        <w:r w:rsidR="00015A35">
          <w:rPr>
            <w:rFonts w:cstheme="minorBidi"/>
            <w:smallCaps w:val="0"/>
            <w:noProof/>
            <w:sz w:val="22"/>
            <w:szCs w:val="22"/>
            <w:lang w:eastAsia="fr-FR"/>
          </w:rPr>
          <w:tab/>
        </w:r>
        <w:r w:rsidR="00015A35" w:rsidRPr="00ED3ACE">
          <w:rPr>
            <w:rStyle w:val="Lienhypertexte"/>
            <w:noProof/>
          </w:rPr>
          <w:t>Niveau 2 (job type diffèrent de BOX)</w:t>
        </w:r>
        <w:r w:rsidR="00015A35">
          <w:rPr>
            <w:noProof/>
            <w:webHidden/>
          </w:rPr>
          <w:tab/>
        </w:r>
        <w:r w:rsidR="00015A35">
          <w:rPr>
            <w:noProof/>
            <w:webHidden/>
          </w:rPr>
          <w:fldChar w:fldCharType="begin"/>
        </w:r>
        <w:r w:rsidR="00015A35">
          <w:rPr>
            <w:noProof/>
            <w:webHidden/>
          </w:rPr>
          <w:instrText xml:space="preserve"> PAGEREF _Toc443491577 \h </w:instrText>
        </w:r>
        <w:r w:rsidR="00015A35">
          <w:rPr>
            <w:noProof/>
            <w:webHidden/>
          </w:rPr>
        </w:r>
        <w:r w:rsidR="00015A35">
          <w:rPr>
            <w:noProof/>
            <w:webHidden/>
          </w:rPr>
          <w:fldChar w:fldCharType="separate"/>
        </w:r>
        <w:r w:rsidR="00015A35">
          <w:rPr>
            <w:noProof/>
            <w:webHidden/>
          </w:rPr>
          <w:t>7</w:t>
        </w:r>
        <w:r w:rsidR="00015A35">
          <w:rPr>
            <w:noProof/>
            <w:webHidden/>
          </w:rPr>
          <w:fldChar w:fldCharType="end"/>
        </w:r>
      </w:hyperlink>
    </w:p>
    <w:p w:rsidR="00015A35" w:rsidRDefault="004A7170">
      <w:pPr>
        <w:pStyle w:val="TM1"/>
        <w:tabs>
          <w:tab w:val="left" w:pos="660"/>
          <w:tab w:val="right" w:leader="dot" w:pos="9629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443491578" w:history="1">
        <w:r w:rsidR="00015A35" w:rsidRPr="00ED3ACE">
          <w:rPr>
            <w:rStyle w:val="Lienhypertexte"/>
            <w:noProof/>
          </w:rPr>
          <w:t>VIII.</w:t>
        </w:r>
        <w:r w:rsidR="00015A35"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015A35" w:rsidRPr="00ED3ACE">
          <w:rPr>
            <w:rStyle w:val="Lienhypertexte"/>
            <w:noProof/>
          </w:rPr>
          <w:t>Copie d’un job</w:t>
        </w:r>
        <w:r w:rsidR="00015A35">
          <w:rPr>
            <w:noProof/>
            <w:webHidden/>
          </w:rPr>
          <w:tab/>
        </w:r>
        <w:r w:rsidR="00015A35">
          <w:rPr>
            <w:noProof/>
            <w:webHidden/>
          </w:rPr>
          <w:fldChar w:fldCharType="begin"/>
        </w:r>
        <w:r w:rsidR="00015A35">
          <w:rPr>
            <w:noProof/>
            <w:webHidden/>
          </w:rPr>
          <w:instrText xml:space="preserve"> PAGEREF _Toc443491578 \h </w:instrText>
        </w:r>
        <w:r w:rsidR="00015A35">
          <w:rPr>
            <w:noProof/>
            <w:webHidden/>
          </w:rPr>
        </w:r>
        <w:r w:rsidR="00015A35">
          <w:rPr>
            <w:noProof/>
            <w:webHidden/>
          </w:rPr>
          <w:fldChar w:fldCharType="separate"/>
        </w:r>
        <w:r w:rsidR="00015A35">
          <w:rPr>
            <w:noProof/>
            <w:webHidden/>
          </w:rPr>
          <w:t>10</w:t>
        </w:r>
        <w:r w:rsidR="00015A35">
          <w:rPr>
            <w:noProof/>
            <w:webHidden/>
          </w:rPr>
          <w:fldChar w:fldCharType="end"/>
        </w:r>
      </w:hyperlink>
    </w:p>
    <w:p w:rsidR="00015A35" w:rsidRDefault="004A7170">
      <w:pPr>
        <w:pStyle w:val="TM1"/>
        <w:tabs>
          <w:tab w:val="left" w:pos="440"/>
          <w:tab w:val="right" w:leader="dot" w:pos="9629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443491579" w:history="1">
        <w:r w:rsidR="00015A35" w:rsidRPr="00ED3ACE">
          <w:rPr>
            <w:rStyle w:val="Lienhypertexte"/>
            <w:noProof/>
          </w:rPr>
          <w:t>IX.</w:t>
        </w:r>
        <w:r w:rsidR="00015A35"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015A35" w:rsidRPr="00ED3ACE">
          <w:rPr>
            <w:rStyle w:val="Lienhypertexte"/>
            <w:noProof/>
          </w:rPr>
          <w:t>Delete d’un job</w:t>
        </w:r>
        <w:r w:rsidR="00015A35">
          <w:rPr>
            <w:noProof/>
            <w:webHidden/>
          </w:rPr>
          <w:tab/>
        </w:r>
        <w:r w:rsidR="00015A35">
          <w:rPr>
            <w:noProof/>
            <w:webHidden/>
          </w:rPr>
          <w:fldChar w:fldCharType="begin"/>
        </w:r>
        <w:r w:rsidR="00015A35">
          <w:rPr>
            <w:noProof/>
            <w:webHidden/>
          </w:rPr>
          <w:instrText xml:space="preserve"> PAGEREF _Toc443491579 \h </w:instrText>
        </w:r>
        <w:r w:rsidR="00015A35">
          <w:rPr>
            <w:noProof/>
            <w:webHidden/>
          </w:rPr>
        </w:r>
        <w:r w:rsidR="00015A35">
          <w:rPr>
            <w:noProof/>
            <w:webHidden/>
          </w:rPr>
          <w:fldChar w:fldCharType="separate"/>
        </w:r>
        <w:r w:rsidR="00015A35">
          <w:rPr>
            <w:noProof/>
            <w:webHidden/>
          </w:rPr>
          <w:t>10</w:t>
        </w:r>
        <w:r w:rsidR="00015A35">
          <w:rPr>
            <w:noProof/>
            <w:webHidden/>
          </w:rPr>
          <w:fldChar w:fldCharType="end"/>
        </w:r>
      </w:hyperlink>
    </w:p>
    <w:p w:rsidR="00015A35" w:rsidRDefault="004A7170">
      <w:pPr>
        <w:pStyle w:val="TM1"/>
        <w:tabs>
          <w:tab w:val="left" w:pos="440"/>
          <w:tab w:val="right" w:leader="dot" w:pos="9629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443491580" w:history="1">
        <w:r w:rsidR="00015A35" w:rsidRPr="00ED3ACE">
          <w:rPr>
            <w:rStyle w:val="Lienhypertexte"/>
            <w:noProof/>
          </w:rPr>
          <w:t>X.</w:t>
        </w:r>
        <w:r w:rsidR="00015A35"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015A35" w:rsidRPr="00ED3ACE">
          <w:rPr>
            <w:rStyle w:val="Lienhypertexte"/>
            <w:noProof/>
          </w:rPr>
          <w:t>Génération des lanceurs</w:t>
        </w:r>
        <w:r w:rsidR="00015A35">
          <w:rPr>
            <w:noProof/>
            <w:webHidden/>
          </w:rPr>
          <w:tab/>
        </w:r>
        <w:r w:rsidR="00015A35">
          <w:rPr>
            <w:noProof/>
            <w:webHidden/>
          </w:rPr>
          <w:fldChar w:fldCharType="begin"/>
        </w:r>
        <w:r w:rsidR="00015A35">
          <w:rPr>
            <w:noProof/>
            <w:webHidden/>
          </w:rPr>
          <w:instrText xml:space="preserve"> PAGEREF _Toc443491580 \h </w:instrText>
        </w:r>
        <w:r w:rsidR="00015A35">
          <w:rPr>
            <w:noProof/>
            <w:webHidden/>
          </w:rPr>
        </w:r>
        <w:r w:rsidR="00015A35">
          <w:rPr>
            <w:noProof/>
            <w:webHidden/>
          </w:rPr>
          <w:fldChar w:fldCharType="separate"/>
        </w:r>
        <w:r w:rsidR="00015A35">
          <w:rPr>
            <w:noProof/>
            <w:webHidden/>
          </w:rPr>
          <w:t>11</w:t>
        </w:r>
        <w:r w:rsidR="00015A35">
          <w:rPr>
            <w:noProof/>
            <w:webHidden/>
          </w:rPr>
          <w:fldChar w:fldCharType="end"/>
        </w:r>
      </w:hyperlink>
    </w:p>
    <w:p w:rsidR="00015A35" w:rsidRDefault="004A7170">
      <w:pPr>
        <w:pStyle w:val="TM1"/>
        <w:tabs>
          <w:tab w:val="left" w:pos="440"/>
          <w:tab w:val="right" w:leader="dot" w:pos="9629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443491581" w:history="1">
        <w:r w:rsidR="00015A35" w:rsidRPr="00ED3ACE">
          <w:rPr>
            <w:rStyle w:val="Lienhypertexte"/>
            <w:noProof/>
          </w:rPr>
          <w:t>XI.</w:t>
        </w:r>
        <w:r w:rsidR="00015A35"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015A35" w:rsidRPr="00ED3ACE">
          <w:rPr>
            <w:rStyle w:val="Lienhypertexte"/>
            <w:noProof/>
          </w:rPr>
          <w:t>Vérification du nommage des jobs</w:t>
        </w:r>
        <w:r w:rsidR="00015A35">
          <w:rPr>
            <w:noProof/>
            <w:webHidden/>
          </w:rPr>
          <w:tab/>
        </w:r>
        <w:r w:rsidR="00015A35">
          <w:rPr>
            <w:noProof/>
            <w:webHidden/>
          </w:rPr>
          <w:fldChar w:fldCharType="begin"/>
        </w:r>
        <w:r w:rsidR="00015A35">
          <w:rPr>
            <w:noProof/>
            <w:webHidden/>
          </w:rPr>
          <w:instrText xml:space="preserve"> PAGEREF _Toc443491581 \h </w:instrText>
        </w:r>
        <w:r w:rsidR="00015A35">
          <w:rPr>
            <w:noProof/>
            <w:webHidden/>
          </w:rPr>
        </w:r>
        <w:r w:rsidR="00015A35">
          <w:rPr>
            <w:noProof/>
            <w:webHidden/>
          </w:rPr>
          <w:fldChar w:fldCharType="separate"/>
        </w:r>
        <w:r w:rsidR="00015A35">
          <w:rPr>
            <w:noProof/>
            <w:webHidden/>
          </w:rPr>
          <w:t>13</w:t>
        </w:r>
        <w:r w:rsidR="00015A35">
          <w:rPr>
            <w:noProof/>
            <w:webHidden/>
          </w:rPr>
          <w:fldChar w:fldCharType="end"/>
        </w:r>
      </w:hyperlink>
    </w:p>
    <w:p w:rsidR="00015A35" w:rsidRDefault="004A7170">
      <w:pPr>
        <w:pStyle w:val="TM1"/>
        <w:tabs>
          <w:tab w:val="left" w:pos="660"/>
          <w:tab w:val="right" w:leader="dot" w:pos="9629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443491582" w:history="1">
        <w:r w:rsidR="00015A35" w:rsidRPr="00ED3ACE">
          <w:rPr>
            <w:rStyle w:val="Lienhypertexte"/>
            <w:noProof/>
          </w:rPr>
          <w:t>XII.</w:t>
        </w:r>
        <w:r w:rsidR="00015A35"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015A35" w:rsidRPr="00ED3ACE">
          <w:rPr>
            <w:rStyle w:val="Lienhypertexte"/>
            <w:noProof/>
          </w:rPr>
          <w:t>Template de job</w:t>
        </w:r>
        <w:r w:rsidR="00015A35">
          <w:rPr>
            <w:noProof/>
            <w:webHidden/>
          </w:rPr>
          <w:tab/>
        </w:r>
        <w:r w:rsidR="00015A35">
          <w:rPr>
            <w:noProof/>
            <w:webHidden/>
          </w:rPr>
          <w:fldChar w:fldCharType="begin"/>
        </w:r>
        <w:r w:rsidR="00015A35">
          <w:rPr>
            <w:noProof/>
            <w:webHidden/>
          </w:rPr>
          <w:instrText xml:space="preserve"> PAGEREF _Toc443491582 \h </w:instrText>
        </w:r>
        <w:r w:rsidR="00015A35">
          <w:rPr>
            <w:noProof/>
            <w:webHidden/>
          </w:rPr>
        </w:r>
        <w:r w:rsidR="00015A35">
          <w:rPr>
            <w:noProof/>
            <w:webHidden/>
          </w:rPr>
          <w:fldChar w:fldCharType="separate"/>
        </w:r>
        <w:r w:rsidR="00015A35">
          <w:rPr>
            <w:noProof/>
            <w:webHidden/>
          </w:rPr>
          <w:t>14</w:t>
        </w:r>
        <w:r w:rsidR="00015A35">
          <w:rPr>
            <w:noProof/>
            <w:webHidden/>
          </w:rPr>
          <w:fldChar w:fldCharType="end"/>
        </w:r>
      </w:hyperlink>
    </w:p>
    <w:p w:rsidR="00015A35" w:rsidRDefault="004A7170">
      <w:pPr>
        <w:pStyle w:val="TM2"/>
        <w:tabs>
          <w:tab w:val="left" w:pos="660"/>
          <w:tab w:val="right" w:leader="dot" w:pos="9629"/>
        </w:tabs>
        <w:rPr>
          <w:rFonts w:cstheme="minorBidi"/>
          <w:smallCaps w:val="0"/>
          <w:noProof/>
          <w:sz w:val="22"/>
          <w:szCs w:val="22"/>
          <w:lang w:eastAsia="fr-FR"/>
        </w:rPr>
      </w:pPr>
      <w:hyperlink w:anchor="_Toc443491583" w:history="1">
        <w:r w:rsidR="00015A35" w:rsidRPr="00ED3ACE">
          <w:rPr>
            <w:rStyle w:val="Lienhypertexte"/>
            <w:noProof/>
          </w:rPr>
          <w:t>1.</w:t>
        </w:r>
        <w:r w:rsidR="00015A35">
          <w:rPr>
            <w:rFonts w:cstheme="minorBidi"/>
            <w:smallCaps w:val="0"/>
            <w:noProof/>
            <w:sz w:val="22"/>
            <w:szCs w:val="22"/>
            <w:lang w:eastAsia="fr-FR"/>
          </w:rPr>
          <w:tab/>
        </w:r>
        <w:r w:rsidR="00015A35" w:rsidRPr="00ED3ACE">
          <w:rPr>
            <w:rStyle w:val="Lienhypertexte"/>
            <w:noProof/>
          </w:rPr>
          <w:t>RMAN</w:t>
        </w:r>
        <w:r w:rsidR="00015A35">
          <w:rPr>
            <w:noProof/>
            <w:webHidden/>
          </w:rPr>
          <w:tab/>
        </w:r>
        <w:r w:rsidR="00015A35">
          <w:rPr>
            <w:noProof/>
            <w:webHidden/>
          </w:rPr>
          <w:fldChar w:fldCharType="begin"/>
        </w:r>
        <w:r w:rsidR="00015A35">
          <w:rPr>
            <w:noProof/>
            <w:webHidden/>
          </w:rPr>
          <w:instrText xml:space="preserve"> PAGEREF _Toc443491583 \h </w:instrText>
        </w:r>
        <w:r w:rsidR="00015A35">
          <w:rPr>
            <w:noProof/>
            <w:webHidden/>
          </w:rPr>
        </w:r>
        <w:r w:rsidR="00015A35">
          <w:rPr>
            <w:noProof/>
            <w:webHidden/>
          </w:rPr>
          <w:fldChar w:fldCharType="separate"/>
        </w:r>
        <w:r w:rsidR="00015A35">
          <w:rPr>
            <w:noProof/>
            <w:webHidden/>
          </w:rPr>
          <w:t>14</w:t>
        </w:r>
        <w:r w:rsidR="00015A35">
          <w:rPr>
            <w:noProof/>
            <w:webHidden/>
          </w:rPr>
          <w:fldChar w:fldCharType="end"/>
        </w:r>
      </w:hyperlink>
    </w:p>
    <w:p w:rsidR="00A3794D" w:rsidRDefault="00A3794D" w:rsidP="000C421D">
      <w:pPr>
        <w:jc w:val="both"/>
      </w:pPr>
      <w:r>
        <w:fldChar w:fldCharType="end"/>
      </w:r>
    </w:p>
    <w:p w:rsidR="00A3794D" w:rsidRDefault="00A3794D">
      <w:pPr>
        <w:tabs>
          <w:tab w:val="clear" w:pos="3119"/>
        </w:tabs>
        <w:spacing w:after="0"/>
        <w:contextualSpacing w:val="0"/>
      </w:pPr>
      <w:r>
        <w:br w:type="page"/>
      </w:r>
    </w:p>
    <w:p w:rsidR="00A3794D" w:rsidRDefault="00A3794D" w:rsidP="00CA4F1D">
      <w:pPr>
        <w:pStyle w:val="Titre1"/>
        <w:numPr>
          <w:ilvl w:val="0"/>
          <w:numId w:val="0"/>
        </w:numPr>
        <w:ind w:left="720"/>
      </w:pPr>
    </w:p>
    <w:p w:rsidR="00A3794D" w:rsidRDefault="00A3794D" w:rsidP="00A3794D">
      <w:pPr>
        <w:rPr>
          <w:lang w:val="en-US" w:eastAsia="en-US"/>
        </w:rPr>
      </w:pPr>
    </w:p>
    <w:p w:rsidR="00A3794D" w:rsidRDefault="00A3794D" w:rsidP="00A3794D">
      <w:pPr>
        <w:rPr>
          <w:lang w:val="en-US" w:eastAsia="en-US"/>
        </w:rPr>
      </w:pPr>
    </w:p>
    <w:p w:rsidR="00A3794D" w:rsidRDefault="00A3794D" w:rsidP="00A3794D">
      <w:pPr>
        <w:rPr>
          <w:lang w:val="en-US" w:eastAsia="en-US"/>
        </w:rPr>
      </w:pPr>
    </w:p>
    <w:p w:rsidR="00A3794D" w:rsidRDefault="00A3794D" w:rsidP="00A3794D">
      <w:pPr>
        <w:rPr>
          <w:lang w:val="en-US" w:eastAsia="en-US"/>
        </w:rPr>
      </w:pPr>
    </w:p>
    <w:p w:rsidR="00A3794D" w:rsidRDefault="00A3794D" w:rsidP="00A3794D">
      <w:pPr>
        <w:rPr>
          <w:lang w:val="en-US" w:eastAsia="en-US"/>
        </w:rPr>
      </w:pPr>
    </w:p>
    <w:p w:rsidR="00A3794D" w:rsidRDefault="00A3794D" w:rsidP="00A3794D">
      <w:pPr>
        <w:rPr>
          <w:lang w:val="en-US" w:eastAsia="en-US"/>
        </w:rPr>
      </w:pPr>
    </w:p>
    <w:p w:rsidR="00A3794D" w:rsidRDefault="00A3794D" w:rsidP="00A3794D">
      <w:pPr>
        <w:rPr>
          <w:lang w:val="en-US" w:eastAsia="en-US"/>
        </w:rPr>
      </w:pPr>
    </w:p>
    <w:p w:rsidR="00A3794D" w:rsidRDefault="00A3794D" w:rsidP="00A3794D">
      <w:pPr>
        <w:rPr>
          <w:lang w:val="en-US" w:eastAsia="en-US"/>
        </w:rPr>
      </w:pPr>
    </w:p>
    <w:p w:rsidR="00A3794D" w:rsidRDefault="00A3794D" w:rsidP="00A3794D">
      <w:pPr>
        <w:rPr>
          <w:lang w:val="en-US" w:eastAsia="en-US"/>
        </w:rPr>
      </w:pPr>
    </w:p>
    <w:p w:rsidR="00A3794D" w:rsidRDefault="00A3794D" w:rsidP="00A3794D">
      <w:pPr>
        <w:rPr>
          <w:lang w:val="en-US" w:eastAsia="en-US"/>
        </w:rPr>
      </w:pPr>
    </w:p>
    <w:p w:rsidR="00A3794D" w:rsidRDefault="00A3794D" w:rsidP="00A3794D">
      <w:pPr>
        <w:rPr>
          <w:lang w:val="en-US" w:eastAsia="en-US"/>
        </w:rPr>
      </w:pPr>
    </w:p>
    <w:p w:rsidR="00A3794D" w:rsidRPr="00A3794D" w:rsidRDefault="00A3794D" w:rsidP="00A3794D">
      <w:pPr>
        <w:rPr>
          <w:lang w:val="en-US" w:eastAsia="en-US"/>
        </w:rPr>
      </w:pPr>
    </w:p>
    <w:p w:rsidR="000C421D" w:rsidRDefault="00743BE2" w:rsidP="00CA4F1D">
      <w:pPr>
        <w:pStyle w:val="Titre1"/>
      </w:pPr>
      <w:bookmarkStart w:id="0" w:name="_Toc443491568"/>
      <w:r w:rsidRPr="00743BE2">
        <w:t>Préambule</w:t>
      </w:r>
      <w:bookmarkEnd w:id="0"/>
    </w:p>
    <w:p w:rsidR="00743BE2" w:rsidRDefault="00743BE2" w:rsidP="00743BE2">
      <w:pPr>
        <w:rPr>
          <w:lang w:eastAsia="en-US"/>
        </w:rPr>
      </w:pPr>
    </w:p>
    <w:p w:rsidR="00743BE2" w:rsidRPr="00AC4FE7" w:rsidRDefault="00743BE2" w:rsidP="00743BE2">
      <w:pPr>
        <w:rPr>
          <w:bCs/>
        </w:rPr>
      </w:pPr>
      <w:r w:rsidRPr="00AC4FE7">
        <w:rPr>
          <w:bCs/>
        </w:rPr>
        <w:t xml:space="preserve">Le </w:t>
      </w:r>
      <w:proofErr w:type="spellStart"/>
      <w:r w:rsidRPr="00AC4FE7">
        <w:rPr>
          <w:bCs/>
        </w:rPr>
        <w:t>JILedit</w:t>
      </w:r>
      <w:proofErr w:type="spellEnd"/>
      <w:r w:rsidRPr="00AC4FE7">
        <w:rPr>
          <w:bCs/>
        </w:rPr>
        <w:t xml:space="preserve"> est une interface graphique packagée dans l’Enterprise STORE (</w:t>
      </w:r>
      <w:r w:rsidRPr="00AC4FE7">
        <w:t>RU00044375 - BANKJIED0001060WEN001)</w:t>
      </w:r>
      <w:r w:rsidRPr="00AC4FE7">
        <w:rPr>
          <w:bCs/>
        </w:rPr>
        <w:t xml:space="preserve"> qui permet de :</w:t>
      </w:r>
    </w:p>
    <w:p w:rsidR="00743BE2" w:rsidRPr="00AC4FE7" w:rsidRDefault="00743BE2" w:rsidP="00743BE2"/>
    <w:p w:rsidR="00743BE2" w:rsidRPr="00AC4FE7" w:rsidRDefault="00743BE2" w:rsidP="004277D9">
      <w:pPr>
        <w:numPr>
          <w:ilvl w:val="2"/>
          <w:numId w:val="2"/>
        </w:numPr>
        <w:tabs>
          <w:tab w:val="clear" w:pos="3119"/>
          <w:tab w:val="left" w:pos="4820"/>
          <w:tab w:val="left" w:pos="9640"/>
        </w:tabs>
        <w:spacing w:after="0"/>
        <w:contextualSpacing w:val="0"/>
      </w:pPr>
      <w:r w:rsidRPr="00AC4FE7">
        <w:t xml:space="preserve">Créer des jobs en fonction des normes </w:t>
      </w:r>
      <w:proofErr w:type="spellStart"/>
      <w:r w:rsidRPr="00AC4FE7">
        <w:t>Autosys</w:t>
      </w:r>
      <w:proofErr w:type="spellEnd"/>
      <w:r w:rsidRPr="00AC4FE7">
        <w:t xml:space="preserve"> WAAE</w:t>
      </w:r>
    </w:p>
    <w:p w:rsidR="00743BE2" w:rsidRPr="00AC4FE7" w:rsidRDefault="00743BE2" w:rsidP="004277D9">
      <w:pPr>
        <w:numPr>
          <w:ilvl w:val="2"/>
          <w:numId w:val="2"/>
        </w:numPr>
        <w:tabs>
          <w:tab w:val="clear" w:pos="3119"/>
          <w:tab w:val="left" w:pos="4820"/>
          <w:tab w:val="left" w:pos="9640"/>
        </w:tabs>
        <w:spacing w:after="0"/>
        <w:contextualSpacing w:val="0"/>
      </w:pPr>
      <w:r w:rsidRPr="00AC4FE7">
        <w:t xml:space="preserve">Editer un fichier JIL (extension de fichier spécifique </w:t>
      </w:r>
      <w:proofErr w:type="spellStart"/>
      <w:r w:rsidRPr="00AC4FE7">
        <w:t>Autosys</w:t>
      </w:r>
      <w:proofErr w:type="spellEnd"/>
      <w:r w:rsidRPr="00AC4FE7">
        <w:t xml:space="preserve">) </w:t>
      </w:r>
    </w:p>
    <w:p w:rsidR="00743BE2" w:rsidRPr="00AC4FE7" w:rsidRDefault="00743BE2" w:rsidP="004277D9">
      <w:pPr>
        <w:numPr>
          <w:ilvl w:val="2"/>
          <w:numId w:val="2"/>
        </w:numPr>
        <w:tabs>
          <w:tab w:val="clear" w:pos="3119"/>
          <w:tab w:val="left" w:pos="4820"/>
          <w:tab w:val="left" w:pos="9640"/>
        </w:tabs>
        <w:spacing w:after="0"/>
        <w:contextualSpacing w:val="0"/>
      </w:pPr>
      <w:r w:rsidRPr="00AC4FE7">
        <w:t xml:space="preserve">Générer des fichiers lanceurs </w:t>
      </w:r>
      <w:r>
        <w:t xml:space="preserve">qui doivent être mis </w:t>
      </w:r>
      <w:r w:rsidRPr="00AC4FE7">
        <w:t>dans le répertoire normalisé (/</w:t>
      </w:r>
      <w:proofErr w:type="spellStart"/>
      <w:r w:rsidRPr="00AC4FE7">
        <w:t>apps</w:t>
      </w:r>
      <w:proofErr w:type="spellEnd"/>
      <w:r w:rsidRPr="00AC4FE7">
        <w:t>/exploit/</w:t>
      </w:r>
      <w:proofErr w:type="spellStart"/>
      <w:r w:rsidRPr="00AC4FE7">
        <w:t>autosys</w:t>
      </w:r>
      <w:proofErr w:type="spellEnd"/>
      <w:r w:rsidRPr="00AC4FE7">
        <w:t xml:space="preserve">/ </w:t>
      </w:r>
      <w:proofErr w:type="spellStart"/>
      <w:r w:rsidRPr="00AC4FE7">
        <w:t>cf</w:t>
      </w:r>
      <w:proofErr w:type="spellEnd"/>
      <w:r w:rsidRPr="00AC4FE7">
        <w:t xml:space="preserve"> §II)</w:t>
      </w:r>
    </w:p>
    <w:p w:rsidR="00743BE2" w:rsidRPr="00AC4FE7" w:rsidRDefault="00743BE2" w:rsidP="004277D9">
      <w:pPr>
        <w:numPr>
          <w:ilvl w:val="2"/>
          <w:numId w:val="2"/>
        </w:numPr>
        <w:tabs>
          <w:tab w:val="clear" w:pos="3119"/>
          <w:tab w:val="left" w:pos="4820"/>
          <w:tab w:val="left" w:pos="9640"/>
        </w:tabs>
        <w:spacing w:after="0"/>
        <w:contextualSpacing w:val="0"/>
      </w:pPr>
      <w:r w:rsidRPr="00AC4FE7">
        <w:t xml:space="preserve">Utiliser un </w:t>
      </w:r>
      <w:proofErr w:type="spellStart"/>
      <w:r w:rsidRPr="00AC4FE7">
        <w:t>template</w:t>
      </w:r>
      <w:proofErr w:type="spellEnd"/>
      <w:r w:rsidRPr="00AC4FE7">
        <w:t xml:space="preserve"> RMAN (sauvegarde de la base oracle)</w:t>
      </w:r>
    </w:p>
    <w:p w:rsidR="00743BE2" w:rsidRPr="00AC4FE7" w:rsidRDefault="00743BE2" w:rsidP="004277D9">
      <w:pPr>
        <w:numPr>
          <w:ilvl w:val="2"/>
          <w:numId w:val="2"/>
        </w:numPr>
        <w:tabs>
          <w:tab w:val="clear" w:pos="3119"/>
          <w:tab w:val="left" w:pos="4820"/>
          <w:tab w:val="left" w:pos="9640"/>
        </w:tabs>
        <w:spacing w:after="0"/>
        <w:contextualSpacing w:val="0"/>
      </w:pPr>
      <w:r w:rsidRPr="00AC4FE7">
        <w:t xml:space="preserve">Export/import de l’historique des jobs dans un fichier </w:t>
      </w:r>
      <w:proofErr w:type="spellStart"/>
      <w:r w:rsidRPr="00AC4FE7">
        <w:t>excel</w:t>
      </w:r>
      <w:proofErr w:type="spellEnd"/>
    </w:p>
    <w:p w:rsidR="00743BE2" w:rsidRPr="00AC4FE7" w:rsidRDefault="00743BE2" w:rsidP="00743BE2">
      <w:pPr>
        <w:ind w:left="2160"/>
      </w:pPr>
    </w:p>
    <w:p w:rsidR="00743BE2" w:rsidRPr="00AC4FE7" w:rsidRDefault="00743BE2" w:rsidP="00743BE2">
      <w:r w:rsidRPr="00AC4FE7">
        <w:rPr>
          <w:bCs/>
        </w:rPr>
        <w:t>Il ne permet pas la création des calendriers, variables, ressources et machines.</w:t>
      </w:r>
    </w:p>
    <w:p w:rsidR="00743BE2" w:rsidRDefault="00743BE2" w:rsidP="00743BE2">
      <w:pPr>
        <w:rPr>
          <w:lang w:eastAsia="en-US"/>
        </w:rPr>
      </w:pPr>
    </w:p>
    <w:p w:rsidR="00A3794D" w:rsidRDefault="00A3794D">
      <w:pPr>
        <w:tabs>
          <w:tab w:val="clear" w:pos="3119"/>
        </w:tabs>
        <w:spacing w:after="0"/>
        <w:contextualSpacing w:val="0"/>
        <w:rPr>
          <w:lang w:eastAsia="en-US"/>
        </w:rPr>
      </w:pPr>
      <w:r>
        <w:rPr>
          <w:lang w:eastAsia="en-US"/>
        </w:rPr>
        <w:br w:type="page"/>
      </w:r>
    </w:p>
    <w:p w:rsidR="00743BE2" w:rsidRDefault="00743BE2" w:rsidP="00743BE2">
      <w:pPr>
        <w:rPr>
          <w:lang w:eastAsia="en-US"/>
        </w:rPr>
      </w:pPr>
    </w:p>
    <w:p w:rsidR="00743BE2" w:rsidRDefault="00743BE2" w:rsidP="00CA4F1D">
      <w:pPr>
        <w:pStyle w:val="Titre1"/>
      </w:pPr>
      <w:bookmarkStart w:id="1" w:name="_Toc422313396"/>
      <w:bookmarkStart w:id="2" w:name="_Toc443491569"/>
      <w:r w:rsidRPr="00743BE2">
        <w:t>Nomenclature normalisée Autosys</w:t>
      </w:r>
      <w:bookmarkEnd w:id="1"/>
      <w:bookmarkEnd w:id="2"/>
    </w:p>
    <w:p w:rsidR="00743BE2" w:rsidRDefault="00743BE2" w:rsidP="00743BE2">
      <w:pPr>
        <w:rPr>
          <w:lang w:val="en-US" w:eastAsia="en-US"/>
        </w:rPr>
      </w:pPr>
    </w:p>
    <w:p w:rsidR="00743BE2" w:rsidRDefault="00743BE2" w:rsidP="00743BE2">
      <w:r>
        <w:t xml:space="preserve">Les règles de nommage des environnements sous </w:t>
      </w:r>
      <w:proofErr w:type="spellStart"/>
      <w:r>
        <w:t>Autosys</w:t>
      </w:r>
      <w:proofErr w:type="spellEnd"/>
      <w:r>
        <w:t xml:space="preserve"> sont décrites dans le </w:t>
      </w:r>
      <w:proofErr w:type="spellStart"/>
      <w:r>
        <w:t>théké</w:t>
      </w:r>
      <w:proofErr w:type="spellEnd"/>
      <w:r>
        <w:t xml:space="preserve"> 4986, sur le lien suivant</w:t>
      </w:r>
    </w:p>
    <w:p w:rsidR="00743BE2" w:rsidRDefault="004A7170" w:rsidP="00743BE2">
      <w:hyperlink r:id="rId9" w:history="1">
        <w:r w:rsidR="00743BE2" w:rsidRPr="007E3AAE">
          <w:rPr>
            <w:rStyle w:val="Lienhypertexte"/>
          </w:rPr>
          <w:t>http://theke.sig.echonet/theke/drl/objectId/09019515806a5e04</w:t>
        </w:r>
      </w:hyperlink>
    </w:p>
    <w:p w:rsidR="00743BE2" w:rsidRDefault="00743BE2" w:rsidP="00743BE2"/>
    <w:p w:rsidR="00743BE2" w:rsidRDefault="00743BE2" w:rsidP="00743BE2">
      <w:r>
        <w:t>Extrait 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153"/>
        <w:gridCol w:w="4474"/>
      </w:tblGrid>
      <w:tr w:rsidR="00743BE2" w:rsidRPr="00061B19" w:rsidTr="00B022DF">
        <w:tc>
          <w:tcPr>
            <w:tcW w:w="5153" w:type="dxa"/>
          </w:tcPr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>/</w:t>
            </w:r>
            <w:proofErr w:type="spellStart"/>
            <w:r w:rsidRPr="00061B19">
              <w:rPr>
                <w:rFonts w:ascii="Consolas" w:hAnsi="Consolas" w:cs="Consolas"/>
              </w:rPr>
              <w:t>apps</w:t>
            </w:r>
            <w:proofErr w:type="spellEnd"/>
            <w:r w:rsidRPr="00061B19">
              <w:rPr>
                <w:rFonts w:ascii="Consolas" w:hAnsi="Consolas" w:cs="Consolas"/>
              </w:rPr>
              <w:t>/exploit/</w:t>
            </w:r>
            <w:proofErr w:type="spellStart"/>
            <w:r w:rsidRPr="00061B19">
              <w:rPr>
                <w:rFonts w:ascii="Consolas" w:hAnsi="Consolas" w:cs="Consolas"/>
              </w:rPr>
              <w:t>autosys</w:t>
            </w:r>
            <w:proofErr w:type="spellEnd"/>
            <w:r>
              <w:rPr>
                <w:rFonts w:ascii="Consolas" w:hAnsi="Consolas" w:cs="Consolas"/>
              </w:rPr>
              <w:t>/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Ou 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>/</w:t>
            </w:r>
            <w:proofErr w:type="spellStart"/>
            <w:r w:rsidRPr="00061B19">
              <w:rPr>
                <w:rFonts w:ascii="Consolas" w:hAnsi="Consolas" w:cs="Consolas"/>
              </w:rPr>
              <w:t>apps</w:t>
            </w:r>
            <w:proofErr w:type="spellEnd"/>
            <w:r w:rsidRPr="00061B19">
              <w:rPr>
                <w:rFonts w:ascii="Consolas" w:hAnsi="Consolas" w:cs="Consolas"/>
              </w:rPr>
              <w:t>/exploit/</w:t>
            </w:r>
            <w:proofErr w:type="spellStart"/>
            <w:r w:rsidRPr="00061B19">
              <w:rPr>
                <w:rFonts w:ascii="Consolas" w:hAnsi="Consolas" w:cs="Consolas"/>
              </w:rPr>
              <w:t>autosys</w:t>
            </w:r>
            <w:proofErr w:type="spellEnd"/>
            <w:r w:rsidRPr="00061B19">
              <w:rPr>
                <w:rFonts w:ascii="Consolas" w:hAnsi="Consolas" w:cs="Consolas"/>
              </w:rPr>
              <w:t>/</w:t>
            </w:r>
            <w:proofErr w:type="spellStart"/>
            <w:r w:rsidRPr="00061B19">
              <w:rPr>
                <w:rFonts w:ascii="Consolas" w:hAnsi="Consolas" w:cs="Consolas"/>
                <w:color w:val="00B050"/>
              </w:rPr>
              <w:t>ressource_cluster</w:t>
            </w:r>
            <w:proofErr w:type="spellEnd"/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>Ou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>D:\apps\exploit\autosys</w:t>
            </w:r>
            <w:r>
              <w:rPr>
                <w:rFonts w:ascii="Consolas" w:hAnsi="Consolas" w:cs="Consolas"/>
              </w:rPr>
              <w:t>\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>│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  <w:b/>
                <w:color w:val="7030A0"/>
              </w:rPr>
            </w:pPr>
            <w:r w:rsidRPr="00061B19">
              <w:rPr>
                <w:rFonts w:ascii="Consolas" w:hAnsi="Consolas" w:cs="Consolas"/>
              </w:rPr>
              <w:t>├───</w:t>
            </w:r>
            <w:r w:rsidRPr="00061B19">
              <w:rPr>
                <w:rFonts w:ascii="Consolas" w:hAnsi="Consolas" w:cs="Consolas"/>
                <w:b/>
                <w:color w:val="FF0000"/>
              </w:rPr>
              <w:t xml:space="preserve"> AAA</w:t>
            </w:r>
            <w:r>
              <w:rPr>
                <w:rFonts w:ascii="Consolas" w:hAnsi="Consolas" w:cs="Consolas"/>
                <w:b/>
                <w:color w:val="FF0000"/>
              </w:rPr>
              <w:t>AA</w:t>
            </w:r>
            <w:r w:rsidRPr="00061B19">
              <w:rPr>
                <w:rFonts w:ascii="Consolas" w:hAnsi="Consolas" w:cs="Consolas"/>
                <w:b/>
                <w:i/>
                <w:color w:val="00CCFF"/>
              </w:rPr>
              <w:t>E</w:t>
            </w:r>
            <w:r w:rsidRPr="00061B19">
              <w:rPr>
                <w:rFonts w:ascii="Consolas" w:hAnsi="Consolas" w:cs="Consolas"/>
                <w:b/>
                <w:color w:val="7030A0"/>
              </w:rPr>
              <w:t xml:space="preserve">CC   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│    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  <w:b/>
                <w:color w:val="7030A0"/>
              </w:rPr>
            </w:pPr>
            <w:r w:rsidRPr="00061B19">
              <w:rPr>
                <w:rFonts w:ascii="Consolas" w:hAnsi="Consolas" w:cs="Consolas"/>
              </w:rPr>
              <w:t>│</w:t>
            </w:r>
            <w:r w:rsidRPr="00061B19">
              <w:rPr>
                <w:rFonts w:ascii="Consolas" w:hAnsi="Consolas" w:cs="Consolas"/>
                <w:b/>
                <w:color w:val="7030A0"/>
              </w:rPr>
              <w:t xml:space="preserve">    </w:t>
            </w:r>
            <w:r w:rsidRPr="00061B19">
              <w:rPr>
                <w:rFonts w:ascii="Consolas" w:hAnsi="Consolas" w:cs="Consolas"/>
              </w:rPr>
              <w:t>│</w:t>
            </w:r>
            <w:r w:rsidRPr="00061B19">
              <w:rPr>
                <w:rFonts w:ascii="Consolas" w:hAnsi="Consolas" w:cs="Consolas"/>
                <w:b/>
                <w:color w:val="7030A0"/>
              </w:rPr>
              <w:t xml:space="preserve">  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>│    ├─── log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│    </w:t>
            </w:r>
          </w:p>
          <w:p w:rsidR="00743BE2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│    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│    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│    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│    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>│    ├─── out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│    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│    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├─── </w:t>
            </w:r>
            <w:proofErr w:type="spellStart"/>
            <w:r w:rsidRPr="00061B19">
              <w:rPr>
                <w:rFonts w:ascii="Consolas" w:hAnsi="Consolas" w:cs="Consolas"/>
              </w:rPr>
              <w:t>conf</w:t>
            </w:r>
            <w:proofErr w:type="spellEnd"/>
          </w:p>
          <w:p w:rsidR="00743BE2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│    </w:t>
            </w:r>
          </w:p>
          <w:p w:rsidR="00743BE2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│    </w:t>
            </w:r>
          </w:p>
          <w:p w:rsidR="00963C3D" w:rsidRPr="00061B19" w:rsidRDefault="00963C3D" w:rsidP="00963C3D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│    </w:t>
            </w:r>
          </w:p>
          <w:p w:rsidR="00963C3D" w:rsidRPr="00061B19" w:rsidRDefault="00963C3D" w:rsidP="00B022DF">
            <w:pPr>
              <w:pStyle w:val="Sansinterligne"/>
              <w:rPr>
                <w:rFonts w:ascii="Consolas" w:hAnsi="Consolas" w:cs="Consolas"/>
              </w:rPr>
            </w:pP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├─── </w:t>
            </w:r>
            <w:proofErr w:type="spellStart"/>
            <w:r w:rsidRPr="00061B19">
              <w:rPr>
                <w:rFonts w:ascii="Consolas" w:hAnsi="Consolas" w:cs="Consolas"/>
              </w:rPr>
              <w:t>jil</w:t>
            </w:r>
            <w:proofErr w:type="spellEnd"/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│    ├─── </w:t>
            </w:r>
            <w:proofErr w:type="spellStart"/>
            <w:r w:rsidRPr="00061B19">
              <w:rPr>
                <w:rFonts w:ascii="Consolas" w:hAnsi="Consolas" w:cs="Consolas"/>
              </w:rPr>
              <w:t>save</w:t>
            </w:r>
            <w:proofErr w:type="spellEnd"/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>│    │    │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>│    │    │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>│    │    └─── livraison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│    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│   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>│    └─── script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   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│       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  <w:b/>
                <w:color w:val="FF0000"/>
              </w:rPr>
            </w:pPr>
            <w:r w:rsidRPr="00061B19">
              <w:rPr>
                <w:rFonts w:ascii="Consolas" w:hAnsi="Consolas" w:cs="Consolas"/>
              </w:rPr>
              <w:t>└───</w:t>
            </w:r>
            <w:r w:rsidRPr="00061B19">
              <w:rPr>
                <w:rFonts w:ascii="Consolas" w:hAnsi="Consolas" w:cs="Consolas"/>
                <w:b/>
                <w:color w:val="FF0000"/>
              </w:rPr>
              <w:t xml:space="preserve"> …</w:t>
            </w: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</w:p>
        </w:tc>
        <w:tc>
          <w:tcPr>
            <w:tcW w:w="4474" w:type="dxa"/>
          </w:tcPr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</w:p>
          <w:p w:rsidR="00743BE2" w:rsidRPr="00061B19" w:rsidRDefault="00743BE2" w:rsidP="00B022DF">
            <w:pPr>
              <w:pStyle w:val="Sansinterligne"/>
              <w:rPr>
                <w:rFonts w:ascii="Consolas" w:hAnsi="Consolas" w:cs="Consolas"/>
              </w:rPr>
            </w:pPr>
          </w:p>
          <w:p w:rsidR="00743BE2" w:rsidRPr="00061B19" w:rsidRDefault="00743BE2" w:rsidP="00B022DF">
            <w:pPr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>: Nom de l’application dans AUTOSYS</w:t>
            </w:r>
          </w:p>
          <w:p w:rsidR="00743BE2" w:rsidRPr="00061B19" w:rsidRDefault="00743BE2" w:rsidP="00B022DF">
            <w:pPr>
              <w:rPr>
                <w:rFonts w:ascii="Consolas" w:hAnsi="Consolas" w:cs="Consolas"/>
              </w:rPr>
            </w:pPr>
          </w:p>
          <w:p w:rsidR="00743BE2" w:rsidRPr="00061B19" w:rsidRDefault="00743BE2" w:rsidP="00B022DF">
            <w:pPr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: Répertoire des fichiers log des jobs </w:t>
            </w:r>
            <w:proofErr w:type="spellStart"/>
            <w:r w:rsidRPr="00061B19">
              <w:rPr>
                <w:rFonts w:ascii="Consolas" w:hAnsi="Consolas" w:cs="Consolas"/>
              </w:rPr>
              <w:t>autosys</w:t>
            </w:r>
            <w:proofErr w:type="spellEnd"/>
            <w:r w:rsidRPr="00061B19">
              <w:rPr>
                <w:rFonts w:ascii="Consolas" w:hAnsi="Consolas" w:cs="Consolas"/>
              </w:rPr>
              <w:t xml:space="preserve"> ${AUTO_JOB_NAME</w:t>
            </w:r>
            <w:proofErr w:type="gramStart"/>
            <w:r w:rsidRPr="00061B19">
              <w:rPr>
                <w:rFonts w:ascii="Consolas" w:hAnsi="Consolas" w:cs="Consolas"/>
              </w:rPr>
              <w:t>}_</w:t>
            </w:r>
            <w:proofErr w:type="gramEnd"/>
            <w:r w:rsidRPr="00061B19">
              <w:rPr>
                <w:rFonts w:ascii="Consolas" w:hAnsi="Consolas" w:cs="Consolas"/>
              </w:rPr>
              <w:t>${AUTORUN}.log</w:t>
            </w:r>
          </w:p>
          <w:p w:rsidR="00743BE2" w:rsidRPr="00061B19" w:rsidRDefault="00743BE2" w:rsidP="00B022DF">
            <w:pPr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>${AUTO_JOB_NAME</w:t>
            </w:r>
            <w:proofErr w:type="gramStart"/>
            <w:r w:rsidRPr="00061B19">
              <w:rPr>
                <w:rFonts w:ascii="Consolas" w:hAnsi="Consolas" w:cs="Consolas"/>
              </w:rPr>
              <w:t>}_</w:t>
            </w:r>
            <w:proofErr w:type="gramEnd"/>
            <w:r w:rsidRPr="00061B19">
              <w:rPr>
                <w:rFonts w:ascii="Consolas" w:hAnsi="Consolas" w:cs="Consolas"/>
              </w:rPr>
              <w:t>${AUTORUN}.</w:t>
            </w:r>
            <w:proofErr w:type="spellStart"/>
            <w:r w:rsidRPr="00061B19">
              <w:rPr>
                <w:rFonts w:ascii="Consolas" w:hAnsi="Consolas" w:cs="Consolas"/>
              </w:rPr>
              <w:t>err</w:t>
            </w:r>
            <w:proofErr w:type="spellEnd"/>
          </w:p>
          <w:p w:rsidR="00743BE2" w:rsidRPr="00061B19" w:rsidRDefault="00743BE2" w:rsidP="00B022DF">
            <w:pPr>
              <w:rPr>
                <w:rFonts w:ascii="Consolas" w:hAnsi="Consolas" w:cs="Consolas"/>
              </w:rPr>
            </w:pPr>
          </w:p>
          <w:p w:rsidR="00743BE2" w:rsidRDefault="00743BE2" w:rsidP="00B022DF">
            <w:pPr>
              <w:rPr>
                <w:rFonts w:ascii="Consolas" w:hAnsi="Consolas" w:cs="Consolas"/>
              </w:rPr>
            </w:pPr>
          </w:p>
          <w:p w:rsidR="00743BE2" w:rsidRPr="00061B19" w:rsidRDefault="00743BE2" w:rsidP="00B022DF">
            <w:pPr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: Répertoire des fichiers générer par la </w:t>
            </w:r>
            <w:proofErr w:type="spellStart"/>
            <w:r w:rsidRPr="00061B19">
              <w:rPr>
                <w:rFonts w:ascii="Consolas" w:hAnsi="Consolas" w:cs="Consolas"/>
              </w:rPr>
              <w:t>toolbox</w:t>
            </w:r>
            <w:proofErr w:type="spellEnd"/>
            <w:r w:rsidRPr="00061B19">
              <w:rPr>
                <w:rFonts w:ascii="Consolas" w:hAnsi="Consolas" w:cs="Consolas"/>
              </w:rPr>
              <w:t xml:space="preserve"> AUTOSYS</w:t>
            </w:r>
          </w:p>
          <w:p w:rsidR="00743BE2" w:rsidRPr="00061B19" w:rsidRDefault="00743BE2" w:rsidP="00B022DF">
            <w:pPr>
              <w:rPr>
                <w:rFonts w:ascii="Consolas" w:hAnsi="Consolas" w:cs="Consolas"/>
              </w:rPr>
            </w:pPr>
          </w:p>
          <w:p w:rsidR="00743BE2" w:rsidRPr="00061B19" w:rsidRDefault="00743BE2" w:rsidP="00B022DF">
            <w:pPr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: Répertoire des fichiers de config de l’application (ex le profile batch du user qui est </w:t>
            </w:r>
            <w:proofErr w:type="spellStart"/>
            <w:r w:rsidRPr="00061B19">
              <w:rPr>
                <w:rFonts w:ascii="Consolas" w:hAnsi="Consolas" w:cs="Consolas"/>
              </w:rPr>
              <w:t>WAAE_profile</w:t>
            </w:r>
            <w:proofErr w:type="spellEnd"/>
            <w:r w:rsidRPr="00061B19">
              <w:rPr>
                <w:rFonts w:ascii="Consolas" w:hAnsi="Consolas" w:cs="Consolas"/>
              </w:rPr>
              <w:t>).</w:t>
            </w:r>
          </w:p>
          <w:p w:rsidR="00743BE2" w:rsidRDefault="00743BE2" w:rsidP="00B022DF">
            <w:pPr>
              <w:rPr>
                <w:rFonts w:ascii="Consolas" w:hAnsi="Consolas" w:cs="Consolas"/>
              </w:rPr>
            </w:pPr>
          </w:p>
          <w:p w:rsidR="00743BE2" w:rsidRPr="00061B19" w:rsidRDefault="00743BE2" w:rsidP="00B022DF">
            <w:pPr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: Répertoire de backup des définitions des objets </w:t>
            </w:r>
            <w:proofErr w:type="spellStart"/>
            <w:r w:rsidRPr="00061B19">
              <w:rPr>
                <w:rFonts w:ascii="Consolas" w:hAnsi="Consolas" w:cs="Consolas"/>
              </w:rPr>
              <w:t>autosys</w:t>
            </w:r>
            <w:proofErr w:type="spellEnd"/>
          </w:p>
          <w:p w:rsidR="00743BE2" w:rsidRPr="00061B19" w:rsidRDefault="00743BE2" w:rsidP="00B022DF">
            <w:pPr>
              <w:rPr>
                <w:rFonts w:ascii="Consolas" w:hAnsi="Consolas" w:cs="Consolas"/>
              </w:rPr>
            </w:pPr>
          </w:p>
          <w:p w:rsidR="00743BE2" w:rsidRPr="00061B19" w:rsidRDefault="00743BE2" w:rsidP="00B022DF">
            <w:pPr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: Répertoire de livraison des définitions des objets </w:t>
            </w:r>
            <w:proofErr w:type="spellStart"/>
            <w:r w:rsidRPr="00061B19">
              <w:rPr>
                <w:rFonts w:ascii="Consolas" w:hAnsi="Consolas" w:cs="Consolas"/>
              </w:rPr>
              <w:t>autosys</w:t>
            </w:r>
            <w:proofErr w:type="spellEnd"/>
            <w:r w:rsidRPr="00061B19">
              <w:rPr>
                <w:rFonts w:ascii="Consolas" w:hAnsi="Consolas" w:cs="Consolas"/>
              </w:rPr>
              <w:t xml:space="preserve"> </w:t>
            </w:r>
          </w:p>
          <w:p w:rsidR="00743BE2" w:rsidRPr="00061B19" w:rsidRDefault="00743BE2" w:rsidP="00B022DF">
            <w:pPr>
              <w:rPr>
                <w:rFonts w:ascii="Consolas" w:hAnsi="Consolas" w:cs="Consolas"/>
              </w:rPr>
            </w:pPr>
          </w:p>
          <w:p w:rsidR="00743BE2" w:rsidRPr="00061B19" w:rsidRDefault="00743BE2" w:rsidP="00B022DF">
            <w:pPr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 xml:space="preserve">: Répertoire des scripts qui sont ordonnancés dans les jobs </w:t>
            </w:r>
            <w:proofErr w:type="spellStart"/>
            <w:r w:rsidRPr="00061B19">
              <w:rPr>
                <w:rFonts w:ascii="Consolas" w:hAnsi="Consolas" w:cs="Consolas"/>
              </w:rPr>
              <w:t>autosys</w:t>
            </w:r>
            <w:proofErr w:type="spellEnd"/>
          </w:p>
          <w:p w:rsidR="00743BE2" w:rsidRPr="00061B19" w:rsidRDefault="00743BE2" w:rsidP="00B022DF">
            <w:pPr>
              <w:rPr>
                <w:rFonts w:ascii="Consolas" w:hAnsi="Consolas" w:cs="Consolas"/>
              </w:rPr>
            </w:pPr>
            <w:r w:rsidRPr="00061B19">
              <w:rPr>
                <w:rFonts w:ascii="Consolas" w:hAnsi="Consolas" w:cs="Consolas"/>
              </w:rPr>
              <w:t>Le nom des fichiers est au format</w:t>
            </w:r>
          </w:p>
          <w:p w:rsidR="00743BE2" w:rsidRPr="00061B19" w:rsidRDefault="00743BE2" w:rsidP="00B022DF">
            <w:proofErr w:type="spellStart"/>
            <w:r w:rsidRPr="00061B19">
              <w:rPr>
                <w:rFonts w:ascii="Consolas" w:hAnsi="Consolas" w:cs="Consolas"/>
              </w:rPr>
              <w:t>JOBNAME.ksh</w:t>
            </w:r>
            <w:proofErr w:type="spellEnd"/>
          </w:p>
        </w:tc>
      </w:tr>
    </w:tbl>
    <w:p w:rsidR="00743BE2" w:rsidRDefault="00743BE2" w:rsidP="00743BE2">
      <w:pPr>
        <w:pStyle w:val="Sansinterligne"/>
        <w:rPr>
          <w:u w:val="single"/>
        </w:rPr>
      </w:pPr>
      <w:r w:rsidRPr="00E330C4">
        <w:rPr>
          <w:u w:val="single"/>
        </w:rPr>
        <w:t xml:space="preserve">Avec : </w:t>
      </w:r>
    </w:p>
    <w:p w:rsidR="00743BE2" w:rsidRDefault="00743BE2" w:rsidP="00743BE2">
      <w:pPr>
        <w:pStyle w:val="Sansinterligne"/>
      </w:pPr>
    </w:p>
    <w:p w:rsidR="00743BE2" w:rsidRDefault="00743BE2" w:rsidP="00743BE2">
      <w:pPr>
        <w:pStyle w:val="Sansinterligne"/>
      </w:pPr>
    </w:p>
    <w:tbl>
      <w:tblPr>
        <w:tblStyle w:val="Trameclaire-Accent2"/>
        <w:tblW w:w="0" w:type="auto"/>
        <w:tblLook w:val="04A0" w:firstRow="1" w:lastRow="0" w:firstColumn="1" w:lastColumn="0" w:noHBand="0" w:noVBand="1"/>
      </w:tblPr>
      <w:tblGrid>
        <w:gridCol w:w="1381"/>
        <w:gridCol w:w="8474"/>
      </w:tblGrid>
      <w:tr w:rsidR="00743BE2" w:rsidTr="00B022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743BE2" w:rsidRPr="00E67BC7" w:rsidRDefault="00743BE2" w:rsidP="00B022DF">
            <w:pPr>
              <w:pStyle w:val="Sansinterligne"/>
            </w:pPr>
            <w:r w:rsidRPr="00E67BC7">
              <w:t>Chaîne</w:t>
            </w:r>
          </w:p>
        </w:tc>
        <w:tc>
          <w:tcPr>
            <w:tcW w:w="12899" w:type="dxa"/>
          </w:tcPr>
          <w:p w:rsidR="00743BE2" w:rsidRPr="00E67BC7" w:rsidRDefault="00743BE2" w:rsidP="00B022DF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67BC7">
              <w:t>Description</w:t>
            </w:r>
          </w:p>
        </w:tc>
      </w:tr>
      <w:tr w:rsidR="00743BE2" w:rsidTr="00B02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743BE2" w:rsidRPr="00E67BC7" w:rsidRDefault="00743BE2" w:rsidP="00B022DF">
            <w:pPr>
              <w:pStyle w:val="Sansinterligne"/>
              <w:rPr>
                <w:rFonts w:cs="Arial"/>
              </w:rPr>
            </w:pPr>
            <w:r w:rsidRPr="00E67BC7">
              <w:rPr>
                <w:rFonts w:cs="Arial"/>
                <w:color w:val="76923C"/>
              </w:rPr>
              <w:t>I ou B</w:t>
            </w:r>
          </w:p>
        </w:tc>
        <w:tc>
          <w:tcPr>
            <w:tcW w:w="12899" w:type="dxa"/>
          </w:tcPr>
          <w:p w:rsidR="00743BE2" w:rsidRPr="00E67BC7" w:rsidRDefault="00743BE2" w:rsidP="00B022DF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E67BC7">
              <w:rPr>
                <w:rFonts w:cs="Arial"/>
                <w:b/>
              </w:rPr>
              <w:t>I</w:t>
            </w:r>
            <w:r w:rsidRPr="00E67BC7">
              <w:rPr>
                <w:rFonts w:cs="Arial"/>
              </w:rPr>
              <w:t xml:space="preserve"> pour les jobs ordonnancés par IPS.</w:t>
            </w:r>
          </w:p>
          <w:p w:rsidR="00743BE2" w:rsidRPr="00E67BC7" w:rsidRDefault="00743BE2" w:rsidP="00B022DF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E67BC7">
              <w:rPr>
                <w:rFonts w:cs="Arial"/>
                <w:b/>
              </w:rPr>
              <w:t>B</w:t>
            </w:r>
            <w:r w:rsidRPr="00E67BC7">
              <w:rPr>
                <w:rFonts w:cs="Arial"/>
              </w:rPr>
              <w:t xml:space="preserve"> pour les jobs ordonnancés par BP2I.</w:t>
            </w:r>
          </w:p>
        </w:tc>
      </w:tr>
      <w:tr w:rsidR="00743BE2" w:rsidTr="00B022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743BE2" w:rsidRPr="00E330C4" w:rsidRDefault="00743BE2" w:rsidP="00B022DF">
            <w:pPr>
              <w:pStyle w:val="Sansinterligne"/>
            </w:pPr>
            <w:r>
              <w:rPr>
                <w:color w:val="FF0000"/>
              </w:rPr>
              <w:t>AAAAA</w:t>
            </w:r>
          </w:p>
        </w:tc>
        <w:tc>
          <w:tcPr>
            <w:tcW w:w="12899" w:type="dxa"/>
          </w:tcPr>
          <w:p w:rsidR="00743BE2" w:rsidRPr="00A86501" w:rsidRDefault="00743BE2" w:rsidP="00B02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t>Code5car (trigramme ou pentagramme)</w:t>
            </w:r>
          </w:p>
        </w:tc>
      </w:tr>
      <w:tr w:rsidR="00743BE2" w:rsidTr="00B02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743BE2" w:rsidRPr="00E67BC7" w:rsidRDefault="00743BE2" w:rsidP="00B022DF">
            <w:pPr>
              <w:pStyle w:val="Sansinterligne"/>
              <w:rPr>
                <w:rFonts w:cs="Arial"/>
              </w:rPr>
            </w:pPr>
            <w:r w:rsidRPr="00E67BC7">
              <w:rPr>
                <w:rFonts w:cs="Arial"/>
                <w:color w:val="00CCFF"/>
              </w:rPr>
              <w:t>E</w:t>
            </w:r>
          </w:p>
        </w:tc>
        <w:tc>
          <w:tcPr>
            <w:tcW w:w="12899" w:type="dxa"/>
          </w:tcPr>
          <w:p w:rsidR="00743BE2" w:rsidRPr="00E67BC7" w:rsidRDefault="00743BE2" w:rsidP="005D039D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E67BC7">
              <w:rPr>
                <w:rFonts w:cs="Arial"/>
              </w:rPr>
              <w:t>Code environnement sur 1 caractère.</w:t>
            </w:r>
          </w:p>
        </w:tc>
      </w:tr>
      <w:tr w:rsidR="00743BE2" w:rsidTr="00B022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743BE2" w:rsidRPr="00E67BC7" w:rsidRDefault="00743BE2" w:rsidP="00B022DF">
            <w:pPr>
              <w:pStyle w:val="Sansinterligne"/>
              <w:rPr>
                <w:rFonts w:cs="Arial"/>
              </w:rPr>
            </w:pPr>
            <w:r w:rsidRPr="00E67BC7">
              <w:rPr>
                <w:rFonts w:cs="Arial"/>
                <w:color w:val="7030A0"/>
              </w:rPr>
              <w:t>CC</w:t>
            </w:r>
          </w:p>
        </w:tc>
        <w:tc>
          <w:tcPr>
            <w:tcW w:w="12899" w:type="dxa"/>
          </w:tcPr>
          <w:p w:rsidR="00743BE2" w:rsidRPr="00E67BC7" w:rsidRDefault="00743BE2" w:rsidP="00B022DF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E67BC7">
              <w:rPr>
                <w:rFonts w:cs="Arial"/>
              </w:rPr>
              <w:t xml:space="preserve">Numéro de version de l’application sur 2 chiffres. </w:t>
            </w:r>
          </w:p>
          <w:p w:rsidR="00743BE2" w:rsidRPr="00E67BC7" w:rsidRDefault="00743BE2" w:rsidP="00B022DF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E67BC7">
              <w:rPr>
                <w:rFonts w:cs="Arial"/>
              </w:rPr>
              <w:t xml:space="preserve">Ce numéro est utilisé pour avoir différentes images d’une application dans un même environnement. </w:t>
            </w:r>
          </w:p>
        </w:tc>
      </w:tr>
    </w:tbl>
    <w:p w:rsidR="00743BE2" w:rsidRDefault="00743BE2" w:rsidP="00743BE2"/>
    <w:p w:rsidR="00A9483E" w:rsidRPr="00A9483E" w:rsidRDefault="00A9483E" w:rsidP="00CA4F1D">
      <w:pPr>
        <w:pStyle w:val="Titre1"/>
      </w:pPr>
      <w:bookmarkStart w:id="3" w:name="_Toc422313397"/>
      <w:bookmarkStart w:id="4" w:name="_Toc443491570"/>
      <w:r w:rsidRPr="00A9483E">
        <w:lastRenderedPageBreak/>
        <w:t>Interface graphique</w:t>
      </w:r>
      <w:bookmarkEnd w:id="3"/>
      <w:bookmarkEnd w:id="4"/>
    </w:p>
    <w:p w:rsidR="00A9483E" w:rsidRPr="00B81D7A" w:rsidRDefault="00A9483E" w:rsidP="00A9483E"/>
    <w:p w:rsidR="00A9483E" w:rsidRDefault="00A9483E" w:rsidP="00A9483E">
      <w:r>
        <w:t xml:space="preserve">L’interface </w:t>
      </w:r>
      <w:proofErr w:type="spellStart"/>
      <w:r>
        <w:t>JILedit</w:t>
      </w:r>
      <w:proofErr w:type="spellEnd"/>
      <w:r>
        <w:t xml:space="preserve"> est composée des zones suivantes :</w:t>
      </w:r>
    </w:p>
    <w:p w:rsidR="004E3CDC" w:rsidRDefault="004E3CDC" w:rsidP="00743BE2">
      <w:pPr>
        <w:rPr>
          <w:lang w:eastAsia="en-US"/>
        </w:rPr>
      </w:pPr>
    </w:p>
    <w:p w:rsidR="00CA6EDD" w:rsidRDefault="007036AA" w:rsidP="00743BE2">
      <w:pPr>
        <w:rPr>
          <w:lang w:eastAsia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140657" wp14:editId="1F442707">
                <wp:simplePos x="0" y="0"/>
                <wp:positionH relativeFrom="column">
                  <wp:posOffset>1651635</wp:posOffset>
                </wp:positionH>
                <wp:positionV relativeFrom="paragraph">
                  <wp:posOffset>37465</wp:posOffset>
                </wp:positionV>
                <wp:extent cx="1409700" cy="381000"/>
                <wp:effectExtent l="0" t="0" r="19050" b="76200"/>
                <wp:wrapNone/>
                <wp:docPr id="4" name="Rectangle à coins arrondi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81000"/>
                        </a:xfrm>
                        <a:prstGeom prst="wedgeRoundRectCallou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2DF" w:rsidRDefault="00B022DF" w:rsidP="007036AA">
                            <w:pPr>
                              <w:jc w:val="center"/>
                            </w:pPr>
                            <w:r w:rsidRPr="007036AA">
                              <w:t>Filtre des jobs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ectangle à coins arrondis 4" o:spid="_x0000_s1026" type="#_x0000_t62" style="position:absolute;margin-left:130.05pt;margin-top:2.95pt;width:111pt;height:3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" adj="6300,24300" fillcolor="white [3201]" strokecolor="#82368c [3207]" strokeweight="2pt">
                <v:textbox inset=",2.5mm,,2.5mm">
                  <w:txbxContent>
                    <w:p w:rsidR="00B022DF" w:rsidRDefault="00B022DF" w:rsidP="007036AA">
                      <w:pPr>
                        <w:jc w:val="center"/>
                      </w:pPr>
                      <w:r w:rsidRPr="007036AA">
                        <w:t>Filtre des jobs</w:t>
                      </w:r>
                    </w:p>
                  </w:txbxContent>
                </v:textbox>
              </v:shape>
            </w:pict>
          </mc:Fallback>
        </mc:AlternateContent>
      </w:r>
    </w:p>
    <w:p w:rsidR="00CA6EDD" w:rsidRPr="00743BE2" w:rsidRDefault="007036AA" w:rsidP="00743BE2">
      <w:pPr>
        <w:rPr>
          <w:lang w:eastAsia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99EED8" wp14:editId="706C89E4">
                <wp:simplePos x="0" y="0"/>
                <wp:positionH relativeFrom="column">
                  <wp:posOffset>156210</wp:posOffset>
                </wp:positionH>
                <wp:positionV relativeFrom="paragraph">
                  <wp:posOffset>1448435</wp:posOffset>
                </wp:positionV>
                <wp:extent cx="1724025" cy="523875"/>
                <wp:effectExtent l="0" t="0" r="28575" b="104775"/>
                <wp:wrapNone/>
                <wp:docPr id="5" name="Rectangle à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23875"/>
                        </a:xfrm>
                        <a:prstGeom prst="wedgeRoundRectCallou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2DF" w:rsidRDefault="00B022DF" w:rsidP="007036AA">
                            <w:pPr>
                              <w:jc w:val="center"/>
                            </w:pPr>
                            <w:r>
                              <w:t>Arborescence des jobs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le à coins arrondis 5" o:spid="_x0000_s1027" type="#_x0000_t62" style="position:absolute;margin-left:12.3pt;margin-top:114.05pt;width:135.75pt;height:41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" adj="6300,24300" fillcolor="white [3201]" strokecolor="#ee7203 [3208]" strokeweight="2pt">
                <v:textbox inset=",2.5mm,,2.5mm">
                  <w:txbxContent>
                    <w:p w:rsidR="00B022DF" w:rsidRDefault="00B022DF" w:rsidP="007036AA">
                      <w:pPr>
                        <w:jc w:val="center"/>
                      </w:pPr>
                      <w:r>
                        <w:t>Arborescence des jobs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F2DD3A" wp14:editId="161DB50B">
                <wp:simplePos x="0" y="0"/>
                <wp:positionH relativeFrom="column">
                  <wp:posOffset>4994910</wp:posOffset>
                </wp:positionH>
                <wp:positionV relativeFrom="paragraph">
                  <wp:posOffset>581660</wp:posOffset>
                </wp:positionV>
                <wp:extent cx="1285875" cy="485775"/>
                <wp:effectExtent l="0" t="0" r="28575" b="104775"/>
                <wp:wrapNone/>
                <wp:docPr id="6" name="Rectangle à coins arrondi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85775"/>
                        </a:xfrm>
                        <a:prstGeom prst="wedgeRoundRectCallou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2DF" w:rsidRDefault="00B022DF" w:rsidP="007036AA">
                            <w:pPr>
                              <w:jc w:val="center"/>
                            </w:pPr>
                            <w:r>
                              <w:t>Définition du job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le à coins arrondis 6" o:spid="_x0000_s1028" type="#_x0000_t62" style="position:absolute;margin-left:393.3pt;margin-top:45.8pt;width:101.25pt;height:38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" adj="6300,24300" fillcolor="white [3201]" strokecolor="#1b9195 [3205]" strokeweight="2pt">
                <v:textbox inset=",2.5mm,,2.5mm">
                  <w:txbxContent>
                    <w:p w:rsidR="00B022DF" w:rsidRDefault="00B022DF" w:rsidP="007036AA">
                      <w:pPr>
                        <w:jc w:val="center"/>
                      </w:pPr>
                      <w:r>
                        <w:t>Définition du job</w:t>
                      </w:r>
                    </w:p>
                  </w:txbxContent>
                </v:textbox>
              </v:shape>
            </w:pict>
          </mc:Fallback>
        </mc:AlternateContent>
      </w:r>
      <w:r w:rsidR="00CA6EDD">
        <w:rPr>
          <w:noProof/>
          <w:lang w:eastAsia="fr-FR"/>
        </w:rPr>
        <w:drawing>
          <wp:inline distT="0" distB="0" distL="0" distR="0" wp14:anchorId="0CB7189A" wp14:editId="673788DC">
            <wp:extent cx="6534150" cy="3013517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8672" cy="30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E2" w:rsidRPr="00743BE2" w:rsidRDefault="00743BE2" w:rsidP="00743BE2">
      <w:pPr>
        <w:rPr>
          <w:lang w:eastAsia="en-US"/>
        </w:rPr>
      </w:pPr>
    </w:p>
    <w:p w:rsidR="00743BE2" w:rsidRPr="00743BE2" w:rsidRDefault="00743BE2" w:rsidP="000C421D">
      <w:pPr>
        <w:jc w:val="both"/>
      </w:pPr>
    </w:p>
    <w:p w:rsidR="00743BE2" w:rsidRPr="00743BE2" w:rsidRDefault="00743BE2" w:rsidP="000C421D">
      <w:pPr>
        <w:jc w:val="both"/>
      </w:pPr>
    </w:p>
    <w:p w:rsidR="00743BE2" w:rsidRPr="00743BE2" w:rsidRDefault="00743BE2" w:rsidP="000C421D">
      <w:pPr>
        <w:jc w:val="both"/>
      </w:pPr>
    </w:p>
    <w:p w:rsidR="005C49C1" w:rsidRPr="00743BE2" w:rsidRDefault="005C49C1" w:rsidP="005C49C1">
      <w:pPr>
        <w:jc w:val="both"/>
      </w:pPr>
    </w:p>
    <w:p w:rsidR="005C49C1" w:rsidRPr="00B123C2" w:rsidRDefault="00C00E70" w:rsidP="00CA4F1D">
      <w:pPr>
        <w:pStyle w:val="Titre1"/>
        <w:rPr>
          <w:lang w:val="fr-FR"/>
        </w:rPr>
      </w:pPr>
      <w:bookmarkStart w:id="5" w:name="_Toc443491571"/>
      <w:r w:rsidRPr="00B123C2">
        <w:rPr>
          <w:lang w:val="fr-FR"/>
        </w:rPr>
        <w:t>Chargement d’un fichier JIL, XML ou Excel</w:t>
      </w:r>
      <w:bookmarkEnd w:id="5"/>
    </w:p>
    <w:p w:rsidR="00C00E70" w:rsidRDefault="00C00E70" w:rsidP="003B6D39"/>
    <w:p w:rsidR="00C00E70" w:rsidRPr="00C00E70" w:rsidRDefault="00C00E70" w:rsidP="004277D9">
      <w:pPr>
        <w:pStyle w:val="Paragraphedeliste"/>
        <w:numPr>
          <w:ilvl w:val="0"/>
          <w:numId w:val="3"/>
        </w:num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  <w:r>
        <w:t>Aller dans File</w:t>
      </w:r>
      <w:r>
        <w:sym w:font="Wingdings" w:char="F0E0"/>
      </w:r>
      <w:r>
        <w:t>Open</w:t>
      </w:r>
      <w:r>
        <w:sym w:font="Wingdings" w:char="F0E0"/>
      </w:r>
      <w:r w:rsidRPr="00C00E70">
        <w:t xml:space="preserve"> </w:t>
      </w:r>
      <w:r>
        <w:t>JIL ou XML ou Excel</w:t>
      </w:r>
    </w:p>
    <w:p w:rsidR="00C00E70" w:rsidRDefault="00C00E70" w:rsidP="00C00E70">
      <w:p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</w:p>
    <w:p w:rsidR="006B5ECF" w:rsidRPr="00337849" w:rsidRDefault="006B5ECF" w:rsidP="006B5ECF">
      <w:pPr>
        <w:tabs>
          <w:tab w:val="clear" w:pos="3119"/>
          <w:tab w:val="left" w:pos="4820"/>
          <w:tab w:val="left" w:pos="9640"/>
        </w:tabs>
        <w:spacing w:after="0"/>
      </w:pPr>
      <w:r w:rsidRPr="00337849">
        <w:rPr>
          <w:b/>
          <w:color w:val="FF0000"/>
        </w:rPr>
        <w:t xml:space="preserve">Attention : </w:t>
      </w:r>
      <w:r>
        <w:t xml:space="preserve">Un fichier ne sera pas charger </w:t>
      </w:r>
      <w:proofErr w:type="gramStart"/>
      <w:r>
        <w:t>si il</w:t>
      </w:r>
      <w:proofErr w:type="gramEnd"/>
      <w:r>
        <w:t xml:space="preserve"> y a un doublon dans le nom des jobs.</w:t>
      </w:r>
    </w:p>
    <w:p w:rsidR="00C00E70" w:rsidRPr="00C00E70" w:rsidRDefault="00C00E70" w:rsidP="00C00E70">
      <w:p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</w:p>
    <w:p w:rsidR="00C00E70" w:rsidRPr="00B123C2" w:rsidRDefault="00C00E70" w:rsidP="00CA4F1D">
      <w:pPr>
        <w:pStyle w:val="Titre1"/>
        <w:rPr>
          <w:lang w:val="fr-FR"/>
        </w:rPr>
      </w:pPr>
      <w:bookmarkStart w:id="6" w:name="_Toc443491572"/>
      <w:r w:rsidRPr="00B123C2">
        <w:rPr>
          <w:lang w:val="fr-FR"/>
        </w:rPr>
        <w:t>Sauvegarde d’un fichier XML ou Excel</w:t>
      </w:r>
      <w:bookmarkEnd w:id="6"/>
    </w:p>
    <w:p w:rsidR="00C00E70" w:rsidRDefault="00C00E70" w:rsidP="003B6D39"/>
    <w:p w:rsidR="00C00E70" w:rsidRPr="00C00E70" w:rsidRDefault="00C00E70" w:rsidP="004277D9">
      <w:pPr>
        <w:pStyle w:val="Paragraphedeliste"/>
        <w:numPr>
          <w:ilvl w:val="0"/>
          <w:numId w:val="3"/>
        </w:num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  <w:r>
        <w:t>Aller dans File</w:t>
      </w:r>
      <w:r>
        <w:sym w:font="Wingdings" w:char="F0E0"/>
      </w:r>
      <w:r>
        <w:t>Save</w:t>
      </w:r>
      <w:r>
        <w:sym w:font="Wingdings" w:char="F0E0"/>
      </w:r>
      <w:r w:rsidRPr="00C00E70">
        <w:t xml:space="preserve"> </w:t>
      </w:r>
      <w:r>
        <w:t>XML ou Excel</w:t>
      </w:r>
    </w:p>
    <w:p w:rsidR="00C00E70" w:rsidRDefault="00C00E70" w:rsidP="00C00E70">
      <w:p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</w:p>
    <w:p w:rsidR="00C00E70" w:rsidRPr="00337849" w:rsidRDefault="00C00E70" w:rsidP="00C00E70">
      <w:pPr>
        <w:tabs>
          <w:tab w:val="clear" w:pos="3119"/>
          <w:tab w:val="left" w:pos="4820"/>
          <w:tab w:val="left" w:pos="9640"/>
        </w:tabs>
        <w:spacing w:after="0"/>
      </w:pPr>
      <w:r w:rsidRPr="00337849">
        <w:rPr>
          <w:b/>
          <w:color w:val="FF0000"/>
        </w:rPr>
        <w:t xml:space="preserve">Attention : </w:t>
      </w:r>
      <w:r w:rsidR="00337849">
        <w:t>Vérifier le filtre car la sauvegarde exporte uniquement les jobs qui sont visible dans l’arborescence.</w:t>
      </w:r>
    </w:p>
    <w:p w:rsidR="00C00E70" w:rsidRDefault="00C00E70" w:rsidP="00C00E70">
      <w:p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</w:p>
    <w:p w:rsidR="002202E2" w:rsidRDefault="002202E2" w:rsidP="00C00E70">
      <w:p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</w:p>
    <w:p w:rsidR="00C00E70" w:rsidRDefault="00C00E70" w:rsidP="00CA4F1D">
      <w:pPr>
        <w:pStyle w:val="Titre1"/>
      </w:pPr>
      <w:bookmarkStart w:id="7" w:name="_Toc443491573"/>
      <w:r>
        <w:t>Sauvegarde d’un fichier JIL</w:t>
      </w:r>
      <w:bookmarkEnd w:id="7"/>
      <w:r>
        <w:t xml:space="preserve"> </w:t>
      </w:r>
    </w:p>
    <w:p w:rsidR="00C00E70" w:rsidRDefault="00C00E70" w:rsidP="00C00E70"/>
    <w:p w:rsidR="00C00E70" w:rsidRPr="00C00E70" w:rsidRDefault="00C00E70" w:rsidP="004277D9">
      <w:pPr>
        <w:pStyle w:val="Paragraphedeliste"/>
        <w:numPr>
          <w:ilvl w:val="0"/>
          <w:numId w:val="3"/>
        </w:num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  <w:r>
        <w:t>Aller dans File</w:t>
      </w:r>
      <w:r>
        <w:sym w:font="Wingdings" w:char="F0E0"/>
      </w:r>
      <w:r>
        <w:t>Save</w:t>
      </w:r>
      <w:r>
        <w:sym w:font="Wingdings" w:char="F0E0"/>
      </w:r>
      <w:r w:rsidRPr="00C00E70">
        <w:t xml:space="preserve"> </w:t>
      </w:r>
      <w:r>
        <w:t xml:space="preserve">JIL </w:t>
      </w:r>
    </w:p>
    <w:p w:rsidR="00C00E70" w:rsidRDefault="00C00E70" w:rsidP="00C00E70">
      <w:p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</w:p>
    <w:p w:rsidR="00A3794D" w:rsidRDefault="00E50EAB" w:rsidP="00E50EAB">
      <w:pPr>
        <w:tabs>
          <w:tab w:val="clear" w:pos="3119"/>
          <w:tab w:val="left" w:pos="4820"/>
          <w:tab w:val="left" w:pos="9640"/>
        </w:tabs>
        <w:spacing w:after="0"/>
      </w:pPr>
      <w:r w:rsidRPr="00337849">
        <w:rPr>
          <w:b/>
          <w:color w:val="FF0000"/>
        </w:rPr>
        <w:t xml:space="preserve">Attention : </w:t>
      </w:r>
      <w:r>
        <w:t>Vérifier le filtre car la sauvegarde exporte uniquement les jobs qui sont visible dans l’arborescence et qui sont sélectionnés.</w:t>
      </w:r>
    </w:p>
    <w:p w:rsidR="00CA4F1D" w:rsidRPr="00C00E70" w:rsidRDefault="00CA4F1D" w:rsidP="00CA4F1D">
      <w:p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</w:p>
    <w:p w:rsidR="00CA4F1D" w:rsidRDefault="00CA4F1D" w:rsidP="00CA4F1D">
      <w:pPr>
        <w:pStyle w:val="Titre1"/>
      </w:pPr>
      <w:r>
        <w:t>Update d’un job</w:t>
      </w:r>
    </w:p>
    <w:p w:rsidR="00CA4F1D" w:rsidRDefault="00CA4F1D" w:rsidP="00CA4F1D"/>
    <w:p w:rsidR="00A475D0" w:rsidRDefault="00A475D0">
      <w:pPr>
        <w:tabs>
          <w:tab w:val="clear" w:pos="3119"/>
        </w:tabs>
        <w:spacing w:after="0"/>
        <w:contextualSpacing w:val="0"/>
        <w:rPr>
          <w:b/>
          <w:color w:val="0070C0"/>
        </w:rPr>
      </w:pPr>
    </w:p>
    <w:p w:rsidR="00A475D0" w:rsidRDefault="00A475D0">
      <w:pPr>
        <w:tabs>
          <w:tab w:val="clear" w:pos="3119"/>
        </w:tabs>
        <w:spacing w:after="0"/>
        <w:contextualSpacing w:val="0"/>
        <w:rPr>
          <w:b/>
          <w:color w:val="0070C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63A989B" wp14:editId="10FD2B2F">
                <wp:simplePos x="0" y="0"/>
                <wp:positionH relativeFrom="column">
                  <wp:posOffset>594360</wp:posOffset>
                </wp:positionH>
                <wp:positionV relativeFrom="paragraph">
                  <wp:posOffset>146050</wp:posOffset>
                </wp:positionV>
                <wp:extent cx="2152650" cy="590550"/>
                <wp:effectExtent l="76200" t="38100" r="95250" b="114300"/>
                <wp:wrapNone/>
                <wp:docPr id="55" name="Rectangle à coins arrondi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5905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A475D0">
                            <w:r>
                              <w:t>1. Sélectionner un job dans l’arborescence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55" o:spid="_x0000_s1029" style="position:absolute;margin-left:46.8pt;margin-top:11.5pt;width:169.5pt;height:46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" fillcolor="#793901 [1640]" stroked="f">
                <v:fill color2="#de6a03 [3016]" rotate="t" angle="180" colors="0 #cb5100;52429f #ff6c00;1 #ff6c00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A475D0">
                      <w:r>
                        <w:t>1. Sélectionner un job dans l’arborescence</w:t>
                      </w:r>
                    </w:p>
                  </w:txbxContent>
                </v:textbox>
              </v:roundrect>
            </w:pict>
          </mc:Fallback>
        </mc:AlternateContent>
      </w:r>
    </w:p>
    <w:p w:rsidR="00A475D0" w:rsidRDefault="00A475D0">
      <w:pPr>
        <w:tabs>
          <w:tab w:val="clear" w:pos="3119"/>
        </w:tabs>
        <w:spacing w:after="0"/>
        <w:contextualSpacing w:val="0"/>
        <w:rPr>
          <w:b/>
          <w:color w:val="0070C0"/>
        </w:rPr>
      </w:pPr>
    </w:p>
    <w:p w:rsidR="00A475D0" w:rsidRDefault="00A475D0">
      <w:pPr>
        <w:tabs>
          <w:tab w:val="clear" w:pos="3119"/>
        </w:tabs>
        <w:spacing w:after="0"/>
        <w:contextualSpacing w:val="0"/>
        <w:rPr>
          <w:b/>
          <w:color w:val="0070C0"/>
        </w:rPr>
      </w:pPr>
    </w:p>
    <w:p w:rsidR="00A475D0" w:rsidRDefault="00A475D0">
      <w:pPr>
        <w:tabs>
          <w:tab w:val="clear" w:pos="3119"/>
        </w:tabs>
        <w:spacing w:after="0"/>
        <w:contextualSpacing w:val="0"/>
        <w:rPr>
          <w:b/>
          <w:color w:val="0070C0"/>
        </w:rPr>
      </w:pPr>
    </w:p>
    <w:p w:rsidR="00A475D0" w:rsidRDefault="005A4A42">
      <w:pPr>
        <w:tabs>
          <w:tab w:val="clear" w:pos="3119"/>
        </w:tabs>
        <w:spacing w:after="0"/>
        <w:contextualSpacing w:val="0"/>
        <w:rPr>
          <w:b/>
          <w:color w:val="0070C0"/>
        </w:rPr>
      </w:pPr>
      <w:r>
        <w:rPr>
          <w:b/>
          <w:noProof/>
          <w:color w:val="0070C0"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90805</wp:posOffset>
                </wp:positionV>
                <wp:extent cx="1219200" cy="914400"/>
                <wp:effectExtent l="38100" t="0" r="19050" b="57150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914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9" o:spid="_x0000_s1026" type="#_x0000_t32" style="position:absolute;margin-left:31.8pt;margin-top:7.15pt;width:96pt;height:1in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" strokecolor="red">
                <v:stroke endarrow="open"/>
              </v:shape>
            </w:pict>
          </mc:Fallback>
        </mc:AlternateContent>
      </w:r>
    </w:p>
    <w:p w:rsidR="00A475D0" w:rsidRDefault="00A475D0">
      <w:pPr>
        <w:tabs>
          <w:tab w:val="clear" w:pos="3119"/>
        </w:tabs>
        <w:spacing w:after="0"/>
        <w:contextualSpacing w:val="0"/>
        <w:rPr>
          <w:b/>
          <w:color w:val="0070C0"/>
        </w:rPr>
      </w:pPr>
    </w:p>
    <w:p w:rsidR="00A475D0" w:rsidRDefault="00A475D0">
      <w:pPr>
        <w:tabs>
          <w:tab w:val="clear" w:pos="3119"/>
        </w:tabs>
        <w:spacing w:after="0"/>
        <w:contextualSpacing w:val="0"/>
        <w:rPr>
          <w:b/>
          <w:color w:val="0070C0"/>
        </w:rPr>
      </w:pPr>
    </w:p>
    <w:p w:rsidR="00CA4F1D" w:rsidRDefault="005A4A42">
      <w:pPr>
        <w:tabs>
          <w:tab w:val="clear" w:pos="3119"/>
        </w:tabs>
        <w:spacing w:after="0"/>
        <w:contextualSpacing w:val="0"/>
        <w:rPr>
          <w:b/>
          <w:color w:val="0070C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1365885</wp:posOffset>
                </wp:positionH>
                <wp:positionV relativeFrom="paragraph">
                  <wp:posOffset>3142615</wp:posOffset>
                </wp:positionV>
                <wp:extent cx="1685925" cy="723900"/>
                <wp:effectExtent l="0" t="38100" r="66675" b="19050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5925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0" o:spid="_x0000_s1026" type="#_x0000_t32" style="position:absolute;margin-left:107.55pt;margin-top:247.45pt;width:132.75pt;height:57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" strokecolor="red">
                <v:stroke endarrow="open"/>
              </v:shape>
            </w:pict>
          </mc:Fallback>
        </mc:AlternateContent>
      </w:r>
      <w:r w:rsidR="00A475D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3051810</wp:posOffset>
                </wp:positionH>
                <wp:positionV relativeFrom="paragraph">
                  <wp:posOffset>3009265</wp:posOffset>
                </wp:positionV>
                <wp:extent cx="561975" cy="209550"/>
                <wp:effectExtent l="0" t="0" r="28575" b="19050"/>
                <wp:wrapNone/>
                <wp:docPr id="58" name="El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0955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58" o:spid="_x0000_s1026" style="position:absolute;margin-left:240.3pt;margin-top:236.95pt;width:44.25pt;height:16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" filled="f" strokecolor="red" strokeweight=".25pt">
                <v:textbox inset=",2.5mm,,2.5mm"/>
              </v:oval>
            </w:pict>
          </mc:Fallback>
        </mc:AlternateContent>
      </w:r>
      <w:r w:rsidR="00A475D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523240</wp:posOffset>
                </wp:positionV>
                <wp:extent cx="685800" cy="1228725"/>
                <wp:effectExtent l="0" t="0" r="19050" b="28575"/>
                <wp:wrapNone/>
                <wp:docPr id="57" name="Rectangle à coins arrondi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228725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57" o:spid="_x0000_s1026" style="position:absolute;margin-left:.3pt;margin-top:41.2pt;width:54pt;height:96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" filled="f" strokecolor="red" strokeweight=".25pt">
                <v:textbox inset=",2.5mm,,2.5mm"/>
              </v:roundrect>
            </w:pict>
          </mc:Fallback>
        </mc:AlternateContent>
      </w:r>
      <w:r w:rsidR="00A475D0" w:rsidRPr="00640F9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E84F3DD" wp14:editId="7D8C5A3F">
                <wp:simplePos x="0" y="0"/>
                <wp:positionH relativeFrom="column">
                  <wp:posOffset>356235</wp:posOffset>
                </wp:positionH>
                <wp:positionV relativeFrom="paragraph">
                  <wp:posOffset>3868420</wp:posOffset>
                </wp:positionV>
                <wp:extent cx="2047875" cy="571500"/>
                <wp:effectExtent l="76200" t="38100" r="104775" b="114300"/>
                <wp:wrapNone/>
                <wp:docPr id="56" name="Rectangle à coins arrondi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5715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A475D0">
                            <w:r>
                              <w:t xml:space="preserve">2. Modifier </w:t>
                            </w:r>
                            <w:r w:rsidRPr="007134C5">
                              <w:t>les c</w:t>
                            </w:r>
                            <w:r>
                              <w:t xml:space="preserve">hamps et cliquer sur le </w:t>
                            </w:r>
                            <w:proofErr w:type="spellStart"/>
                            <w:r>
                              <w:t>boutton</w:t>
                            </w:r>
                            <w:proofErr w:type="spellEnd"/>
                            <w:r>
                              <w:t xml:space="preserve">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56" o:spid="_x0000_s1030" style="position:absolute;margin-left:28.05pt;margin-top:304.6pt;width:161.25pt;height: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" fillcolor="#0e395d [1641]" stroked="f">
                <v:fill color2="#1b69ac [3017]" rotate="t" angle="180" colors="0 #015399;52429f #056fc9;1 #0170cd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A475D0">
                      <w:r>
                        <w:t xml:space="preserve">2. Modifier </w:t>
                      </w:r>
                      <w:r w:rsidRPr="007134C5">
                        <w:t>les c</w:t>
                      </w:r>
                      <w:r>
                        <w:t xml:space="preserve">hamps et cliquer sur le </w:t>
                      </w:r>
                      <w:proofErr w:type="spellStart"/>
                      <w:r>
                        <w:t>boutton</w:t>
                      </w:r>
                      <w:proofErr w:type="spellEnd"/>
                      <w:r>
                        <w:t xml:space="preserve"> Update</w:t>
                      </w:r>
                    </w:p>
                  </w:txbxContent>
                </v:textbox>
              </v:roundrect>
            </w:pict>
          </mc:Fallback>
        </mc:AlternateContent>
      </w:r>
      <w:r w:rsidR="00A475D0">
        <w:rPr>
          <w:noProof/>
          <w:lang w:eastAsia="fr-FR"/>
        </w:rPr>
        <w:drawing>
          <wp:inline distT="0" distB="0" distL="0" distR="0" wp14:anchorId="73D82E25" wp14:editId="476F27A5">
            <wp:extent cx="5972810" cy="3390265"/>
            <wp:effectExtent l="0" t="0" r="8890" b="6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F1D">
        <w:rPr>
          <w:b/>
          <w:color w:val="0070C0"/>
        </w:rPr>
        <w:br w:type="page"/>
      </w:r>
    </w:p>
    <w:p w:rsidR="00C00E70" w:rsidRPr="00C00E70" w:rsidRDefault="00C00E70" w:rsidP="00C00E70">
      <w:p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</w:p>
    <w:p w:rsidR="00C00E70" w:rsidRDefault="0079227C" w:rsidP="00CA4F1D">
      <w:pPr>
        <w:pStyle w:val="Titre1"/>
      </w:pPr>
      <w:bookmarkStart w:id="8" w:name="_Toc443491574"/>
      <w:r>
        <w:t>Création d’un job</w:t>
      </w:r>
      <w:bookmarkEnd w:id="8"/>
    </w:p>
    <w:p w:rsidR="00027D51" w:rsidRDefault="00027D51" w:rsidP="00C00E70"/>
    <w:p w:rsidR="00F7624F" w:rsidRDefault="00D97F69" w:rsidP="004277D9">
      <w:pPr>
        <w:pStyle w:val="Titre2"/>
        <w:numPr>
          <w:ilvl w:val="0"/>
          <w:numId w:val="4"/>
        </w:numPr>
      </w:pPr>
      <w:bookmarkStart w:id="9" w:name="_Toc443491575"/>
      <w:r>
        <w:t>N</w:t>
      </w:r>
      <w:r w:rsidR="00F7624F">
        <w:t>iveau 0</w:t>
      </w:r>
      <w:r>
        <w:t xml:space="preserve"> (job type BOX)</w:t>
      </w:r>
      <w:bookmarkEnd w:id="9"/>
    </w:p>
    <w:p w:rsidR="00F7624F" w:rsidRDefault="00F7624F" w:rsidP="00C00E70"/>
    <w:p w:rsidR="00F7624F" w:rsidRDefault="00111B8B" w:rsidP="00C00E7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C6812C" wp14:editId="44566B12">
                <wp:simplePos x="0" y="0"/>
                <wp:positionH relativeFrom="column">
                  <wp:posOffset>3810</wp:posOffset>
                </wp:positionH>
                <wp:positionV relativeFrom="paragraph">
                  <wp:posOffset>96520</wp:posOffset>
                </wp:positionV>
                <wp:extent cx="2152650" cy="590550"/>
                <wp:effectExtent l="76200" t="38100" r="95250" b="114300"/>
                <wp:wrapNone/>
                <wp:docPr id="27" name="Rectangle à coins arrondi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5905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117C83">
                            <w:r>
                              <w:t xml:space="preserve">1. Sélectionner l’item </w:t>
                            </w:r>
                            <w:proofErr w:type="spellStart"/>
                            <w:r>
                              <w:t>root</w:t>
                            </w:r>
                            <w:proofErr w:type="spellEnd"/>
                            <w:r>
                              <w:t xml:space="preserve"> et cliquer sur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27" o:spid="_x0000_s1031" style="position:absolute;margin-left:.3pt;margin-top:7.6pt;width:169.5pt;height:4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" fillcolor="#793901 [1640]" stroked="f">
                <v:fill color2="#de6a03 [3016]" rotate="t" angle="180" colors="0 #cb5100;52429f #ff6c00;1 #ff6c00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117C83">
                      <w:r>
                        <w:t xml:space="preserve">1. Sélectionner l’item </w:t>
                      </w:r>
                      <w:proofErr w:type="spellStart"/>
                      <w:r>
                        <w:t>root</w:t>
                      </w:r>
                      <w:proofErr w:type="spellEnd"/>
                      <w:r>
                        <w:t xml:space="preserve"> et cliquer sur </w:t>
                      </w:r>
                      <w:proofErr w:type="spellStart"/>
                      <w:r>
                        <w:t>Add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111B8B" w:rsidRDefault="00111B8B" w:rsidP="00C00E70"/>
    <w:p w:rsidR="00111B8B" w:rsidRDefault="00111B8B" w:rsidP="00C00E70"/>
    <w:p w:rsidR="00111B8B" w:rsidRDefault="00111B8B" w:rsidP="00C00E70"/>
    <w:p w:rsidR="00111B8B" w:rsidRDefault="00C14445" w:rsidP="00C00E7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299085</wp:posOffset>
                </wp:positionH>
                <wp:positionV relativeFrom="paragraph">
                  <wp:posOffset>41275</wp:posOffset>
                </wp:positionV>
                <wp:extent cx="638175" cy="4333875"/>
                <wp:effectExtent l="76200" t="0" r="28575" b="66675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433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0" o:spid="_x0000_s1026" type="#_x0000_t32" style="position:absolute;margin-left:23.55pt;margin-top:3.25pt;width:50.25pt;height:341.25pt;flip:x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" strokecolor="red">
                <v:stroke endarrow="open"/>
              </v:shape>
            </w:pict>
          </mc:Fallback>
        </mc:AlternateContent>
      </w:r>
      <w:r w:rsidR="00111B8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567592" wp14:editId="09E92853">
                <wp:simplePos x="0" y="0"/>
                <wp:positionH relativeFrom="column">
                  <wp:posOffset>937260</wp:posOffset>
                </wp:positionH>
                <wp:positionV relativeFrom="paragraph">
                  <wp:posOffset>41275</wp:posOffset>
                </wp:positionV>
                <wp:extent cx="0" cy="962025"/>
                <wp:effectExtent l="95250" t="0" r="95250" b="66675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2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6" o:spid="_x0000_s1026" type="#_x0000_t32" style="position:absolute;margin-left:73.8pt;margin-top:3.25pt;width:0;height:75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" strokecolor="red">
                <v:stroke endarrow="open"/>
              </v:shape>
            </w:pict>
          </mc:Fallback>
        </mc:AlternateContent>
      </w:r>
    </w:p>
    <w:p w:rsidR="00111B8B" w:rsidRDefault="00111B8B" w:rsidP="00C00E70"/>
    <w:p w:rsidR="00F7624F" w:rsidRDefault="00C14445" w:rsidP="00C00E7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108585</wp:posOffset>
                </wp:positionH>
                <wp:positionV relativeFrom="paragraph">
                  <wp:posOffset>4053840</wp:posOffset>
                </wp:positionV>
                <wp:extent cx="619125" cy="171450"/>
                <wp:effectExtent l="0" t="0" r="28575" b="19050"/>
                <wp:wrapNone/>
                <wp:docPr id="35" name="El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7145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5" o:spid="_x0000_s1026" style="position:absolute;margin-left:8.55pt;margin-top:319.2pt;width:48.75pt;height:13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" filled="f" strokecolor="red" strokeweight=".25pt">
                <v:textbox inset=",2.5mm,,2.5mm"/>
              </v:oval>
            </w:pict>
          </mc:Fallback>
        </mc:AlternateContent>
      </w:r>
      <w:r w:rsidR="00111B8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BCBA2A" wp14:editId="733EB811">
                <wp:simplePos x="0" y="0"/>
                <wp:positionH relativeFrom="column">
                  <wp:posOffset>1251585</wp:posOffset>
                </wp:positionH>
                <wp:positionV relativeFrom="paragraph">
                  <wp:posOffset>3968115</wp:posOffset>
                </wp:positionV>
                <wp:extent cx="2066925" cy="1162050"/>
                <wp:effectExtent l="0" t="38100" r="66675" b="19050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6925" cy="1162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" o:spid="_x0000_s1026" type="#_x0000_t32" style="position:absolute;margin-left:98.55pt;margin-top:312.45pt;width:162.75pt;height:91.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" strokecolor="red">
                <v:stroke endarrow="open"/>
              </v:shape>
            </w:pict>
          </mc:Fallback>
        </mc:AlternateContent>
      </w:r>
      <w:r w:rsidR="00111B8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286A13" wp14:editId="517A2528">
                <wp:simplePos x="0" y="0"/>
                <wp:positionH relativeFrom="column">
                  <wp:posOffset>1251585</wp:posOffset>
                </wp:positionH>
                <wp:positionV relativeFrom="paragraph">
                  <wp:posOffset>2948940</wp:posOffset>
                </wp:positionV>
                <wp:extent cx="1590675" cy="2181225"/>
                <wp:effectExtent l="0" t="38100" r="47625" b="28575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0675" cy="2181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8" o:spid="_x0000_s1026" type="#_x0000_t32" style="position:absolute;margin-left:98.55pt;margin-top:232.2pt;width:125.25pt;height:171.7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" strokecolor="red">
                <v:stroke endarrow="open"/>
              </v:shape>
            </w:pict>
          </mc:Fallback>
        </mc:AlternateContent>
      </w:r>
      <w:r w:rsidR="0081643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F04998" wp14:editId="7E4432CB">
                <wp:simplePos x="0" y="0"/>
                <wp:positionH relativeFrom="column">
                  <wp:posOffset>3051810</wp:posOffset>
                </wp:positionH>
                <wp:positionV relativeFrom="paragraph">
                  <wp:posOffset>3666490</wp:posOffset>
                </wp:positionV>
                <wp:extent cx="771525" cy="304800"/>
                <wp:effectExtent l="0" t="0" r="28575" b="1905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048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5" o:spid="_x0000_s1026" style="position:absolute;margin-left:240.3pt;margin-top:288.7pt;width:60.75pt;height:2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" filled="f" strokecolor="red" strokeweight=".25pt">
                <v:textbox inset=",2.5mm,,2.5mm"/>
              </v:oval>
            </w:pict>
          </mc:Fallback>
        </mc:AlternateContent>
      </w:r>
      <w:r w:rsidR="0081643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95D8923" wp14:editId="3462D311">
                <wp:simplePos x="0" y="0"/>
                <wp:positionH relativeFrom="column">
                  <wp:posOffset>2842260</wp:posOffset>
                </wp:positionH>
                <wp:positionV relativeFrom="paragraph">
                  <wp:posOffset>1113790</wp:posOffset>
                </wp:positionV>
                <wp:extent cx="2181225" cy="2552700"/>
                <wp:effectExtent l="0" t="0" r="28575" b="19050"/>
                <wp:wrapNone/>
                <wp:docPr id="22" name="Rectangle à coins arrondi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255270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22" o:spid="_x0000_s1026" style="position:absolute;margin-left:223.8pt;margin-top:87.7pt;width:171.75pt;height:20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" filled="f" strokecolor="red" strokeweight=".25pt">
                <v:textbox inset=",2.5mm,,2.5mm"/>
              </v:roundrect>
            </w:pict>
          </mc:Fallback>
        </mc:AlternateContent>
      </w:r>
      <w:r w:rsidR="0081643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E47F45D" wp14:editId="39766EAD">
                <wp:simplePos x="0" y="0"/>
                <wp:positionH relativeFrom="column">
                  <wp:posOffset>251460</wp:posOffset>
                </wp:positionH>
                <wp:positionV relativeFrom="paragraph">
                  <wp:posOffset>685165</wp:posOffset>
                </wp:positionV>
                <wp:extent cx="1524000" cy="209550"/>
                <wp:effectExtent l="0" t="0" r="19050" b="19050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0955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0" o:spid="_x0000_s1026" style="position:absolute;margin-left:19.8pt;margin-top:53.95pt;width:120pt;height:16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" filled="f" strokecolor="red" strokeweight=".25pt">
                <v:textbox inset=",2.5mm,,2.5mm"/>
              </v:oval>
            </w:pict>
          </mc:Fallback>
        </mc:AlternateContent>
      </w:r>
      <w:r w:rsidR="00A67B6D">
        <w:rPr>
          <w:noProof/>
          <w:lang w:eastAsia="fr-FR"/>
        </w:rPr>
        <w:drawing>
          <wp:inline distT="0" distB="0" distL="0" distR="0" wp14:anchorId="0F80A2FD" wp14:editId="54F989F8">
            <wp:extent cx="5972810" cy="447992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24F" w:rsidRDefault="00F7624F" w:rsidP="00C00E70"/>
    <w:p w:rsidR="00F7624F" w:rsidRDefault="00F7624F" w:rsidP="00C00E70"/>
    <w:p w:rsidR="00290EAE" w:rsidRDefault="00290EAE" w:rsidP="00C00E70"/>
    <w:p w:rsidR="00290EAE" w:rsidRDefault="00290EAE" w:rsidP="00C00E70"/>
    <w:p w:rsidR="00290EAE" w:rsidRDefault="00111B8B" w:rsidP="00C00E70">
      <w:r w:rsidRPr="00640F9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2EC291" wp14:editId="10EAF57E">
                <wp:simplePos x="0" y="0"/>
                <wp:positionH relativeFrom="column">
                  <wp:posOffset>108585</wp:posOffset>
                </wp:positionH>
                <wp:positionV relativeFrom="paragraph">
                  <wp:posOffset>10795</wp:posOffset>
                </wp:positionV>
                <wp:extent cx="2047875" cy="571500"/>
                <wp:effectExtent l="76200" t="38100" r="104775" b="114300"/>
                <wp:wrapNone/>
                <wp:docPr id="43" name="Rectangle à coins arrondi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5715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640F93">
                            <w:r>
                              <w:t>2. C</w:t>
                            </w:r>
                            <w:r w:rsidRPr="007134C5">
                              <w:t>ompléter les c</w:t>
                            </w:r>
                            <w:r>
                              <w:t xml:space="preserve">hamps et cliquer sur le </w:t>
                            </w:r>
                            <w:proofErr w:type="spellStart"/>
                            <w:r>
                              <w:t>boutton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43" o:spid="_x0000_s1032" style="position:absolute;margin-left:8.55pt;margin-top:.85pt;width:161.25pt;height: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" fillcolor="#0e395d [1641]" stroked="f">
                <v:fill color2="#1b69ac [3017]" rotate="t" angle="180" colors="0 #015399;52429f #056fc9;1 #0170cd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640F93">
                      <w:r>
                        <w:t>2. C</w:t>
                      </w:r>
                      <w:r w:rsidRPr="007134C5">
                        <w:t>ompléter les c</w:t>
                      </w:r>
                      <w:r>
                        <w:t xml:space="preserve">hamps et cliquer sur le </w:t>
                      </w:r>
                      <w:proofErr w:type="spellStart"/>
                      <w:r>
                        <w:t>boutton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111B8B" w:rsidRDefault="00111B8B" w:rsidP="00C00E70"/>
    <w:p w:rsidR="00111B8B" w:rsidRDefault="00111B8B" w:rsidP="00C00E70"/>
    <w:p w:rsidR="00111B8B" w:rsidRDefault="00111B8B" w:rsidP="00C00E70"/>
    <w:p w:rsidR="00111B8B" w:rsidRDefault="00111B8B" w:rsidP="00C00E70"/>
    <w:p w:rsidR="00111B8B" w:rsidRDefault="00111B8B" w:rsidP="00C00E70"/>
    <w:p w:rsidR="00111B8B" w:rsidRDefault="00111B8B" w:rsidP="00C00E70"/>
    <w:p w:rsidR="00111B8B" w:rsidRDefault="00111B8B" w:rsidP="00C00E70"/>
    <w:p w:rsidR="00111B8B" w:rsidRDefault="00111B8B" w:rsidP="00C00E70"/>
    <w:p w:rsidR="00111B8B" w:rsidRDefault="00111B8B" w:rsidP="00C00E70"/>
    <w:p w:rsidR="00D97F69" w:rsidRDefault="00D97F69" w:rsidP="004277D9">
      <w:pPr>
        <w:pStyle w:val="Titre2"/>
        <w:numPr>
          <w:ilvl w:val="0"/>
          <w:numId w:val="4"/>
        </w:numPr>
      </w:pPr>
      <w:bookmarkStart w:id="10" w:name="_Toc443491576"/>
      <w:r>
        <w:t>Niveau 1 (job type BOX)</w:t>
      </w:r>
      <w:bookmarkEnd w:id="10"/>
      <w:r w:rsidR="00640F93" w:rsidRPr="00640F93">
        <w:rPr>
          <w:rFonts w:ascii="Arial" w:eastAsiaTheme="minorEastAsia" w:hAnsi="Arial" w:cs="Times New Roman"/>
          <w:b w:val="0"/>
          <w:bCs w:val="0"/>
          <w:noProof/>
          <w:color w:val="auto"/>
          <w:sz w:val="22"/>
          <w:szCs w:val="24"/>
          <w:lang w:eastAsia="fr-FR"/>
        </w:rPr>
        <w:t xml:space="preserve"> </w:t>
      </w:r>
    </w:p>
    <w:p w:rsidR="00111B8B" w:rsidRDefault="00111B8B" w:rsidP="00C00E70"/>
    <w:p w:rsidR="00111B8B" w:rsidRDefault="00525963" w:rsidP="00C00E7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D89AD2" wp14:editId="30B83F09">
                <wp:simplePos x="0" y="0"/>
                <wp:positionH relativeFrom="column">
                  <wp:posOffset>60960</wp:posOffset>
                </wp:positionH>
                <wp:positionV relativeFrom="paragraph">
                  <wp:posOffset>134620</wp:posOffset>
                </wp:positionV>
                <wp:extent cx="2533650" cy="781050"/>
                <wp:effectExtent l="76200" t="38100" r="95250" b="114300"/>
                <wp:wrapNone/>
                <wp:docPr id="41" name="Rectangle à coins arrondi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7810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117C83">
                            <w:pPr>
                              <w:jc w:val="center"/>
                            </w:pPr>
                            <w:r>
                              <w:t xml:space="preserve">1. </w:t>
                            </w:r>
                            <w:r w:rsidRPr="00117C83">
                              <w:t xml:space="preserve">Sélectionner un item de niveau 0  dans l’arborescence et cliquer sur le bouton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41" o:spid="_x0000_s1033" style="position:absolute;margin-left:4.8pt;margin-top:10.6pt;width:199.5pt;height:6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" fillcolor="#793901 [1640]" stroked="f">
                <v:fill color2="#de6a03 [3016]" rotate="t" angle="180" colors="0 #cb5100;52429f #ff6c00;1 #ff6c00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117C83">
                      <w:pPr>
                        <w:jc w:val="center"/>
                      </w:pPr>
                      <w:r>
                        <w:t xml:space="preserve">1. </w:t>
                      </w:r>
                      <w:r w:rsidRPr="00117C83">
                        <w:t xml:space="preserve">Sélectionner un item de niveau 0  dans l’arborescence et cliquer sur le bouton </w:t>
                      </w:r>
                      <w:proofErr w:type="spellStart"/>
                      <w:r>
                        <w:t>Add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111B8B" w:rsidRDefault="00111B8B" w:rsidP="00C00E70"/>
    <w:p w:rsidR="00111B8B" w:rsidRDefault="00111B8B" w:rsidP="00C00E70"/>
    <w:p w:rsidR="00111B8B" w:rsidRDefault="00111B8B" w:rsidP="00C00E70"/>
    <w:p w:rsidR="00111B8B" w:rsidRDefault="00111B8B" w:rsidP="00C00E70"/>
    <w:p w:rsidR="00525963" w:rsidRDefault="00C14445" w:rsidP="00C00E7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461010</wp:posOffset>
                </wp:positionH>
                <wp:positionV relativeFrom="paragraph">
                  <wp:posOffset>113665</wp:posOffset>
                </wp:positionV>
                <wp:extent cx="838200" cy="4419600"/>
                <wp:effectExtent l="76200" t="0" r="19050" b="57150"/>
                <wp:wrapNone/>
                <wp:docPr id="49" name="Connecteur droit avec flèch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441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49" o:spid="_x0000_s1026" type="#_x0000_t32" style="position:absolute;margin-left:36.3pt;margin-top:8.95pt;width:66pt;height:348pt;flip:x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" strokecolor="red">
                <v:stroke endarrow="open"/>
              </v:shape>
            </w:pict>
          </mc:Fallback>
        </mc:AlternateContent>
      </w:r>
      <w:r w:rsidR="003834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7570075" wp14:editId="4FB94738">
                <wp:simplePos x="0" y="0"/>
                <wp:positionH relativeFrom="column">
                  <wp:posOffset>1280160</wp:posOffset>
                </wp:positionH>
                <wp:positionV relativeFrom="paragraph">
                  <wp:posOffset>113664</wp:posOffset>
                </wp:positionV>
                <wp:extent cx="38100" cy="1171575"/>
                <wp:effectExtent l="76200" t="0" r="57150" b="66675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1171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34" o:spid="_x0000_s1026" type="#_x0000_t32" style="position:absolute;margin-left:100.8pt;margin-top:8.95pt;width:3pt;height:92.2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" strokecolor="red">
                <v:stroke endarrow="open"/>
              </v:shape>
            </w:pict>
          </mc:Fallback>
        </mc:AlternateContent>
      </w:r>
    </w:p>
    <w:p w:rsidR="00525963" w:rsidRDefault="00525963" w:rsidP="00C00E70"/>
    <w:p w:rsidR="00111B8B" w:rsidRDefault="00111B8B" w:rsidP="00C00E70"/>
    <w:p w:rsidR="00F7624F" w:rsidRDefault="00C14445" w:rsidP="00C00E7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4051300</wp:posOffset>
                </wp:positionV>
                <wp:extent cx="600075" cy="200025"/>
                <wp:effectExtent l="0" t="0" r="28575" b="28575"/>
                <wp:wrapNone/>
                <wp:docPr id="44" name="El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002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4" o:spid="_x0000_s1026" style="position:absolute;margin-left:11.55pt;margin-top:319pt;width:47.25pt;height:15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" filled="f" strokecolor="red" strokeweight=".25pt">
                <v:textbox inset=",2.5mm,,2.5mm"/>
              </v:oval>
            </w:pict>
          </mc:Fallback>
        </mc:AlternateContent>
      </w:r>
      <w:r w:rsidR="003834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EE0A76" wp14:editId="7413FF8B">
                <wp:simplePos x="0" y="0"/>
                <wp:positionH relativeFrom="column">
                  <wp:posOffset>1032510</wp:posOffset>
                </wp:positionH>
                <wp:positionV relativeFrom="paragraph">
                  <wp:posOffset>3575050</wp:posOffset>
                </wp:positionV>
                <wp:extent cx="2705100" cy="1514475"/>
                <wp:effectExtent l="0" t="38100" r="57150" b="28575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1514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37" o:spid="_x0000_s1026" type="#_x0000_t32" style="position:absolute;margin-left:81.3pt;margin-top:281.5pt;width:213pt;height:119.2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" strokecolor="red">
                <v:stroke endarrow="open"/>
              </v:shape>
            </w:pict>
          </mc:Fallback>
        </mc:AlternateContent>
      </w:r>
      <w:r w:rsidR="003834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E3F7DEB" wp14:editId="24CE74F8">
                <wp:simplePos x="0" y="0"/>
                <wp:positionH relativeFrom="column">
                  <wp:posOffset>1032510</wp:posOffset>
                </wp:positionH>
                <wp:positionV relativeFrom="paragraph">
                  <wp:posOffset>2822575</wp:posOffset>
                </wp:positionV>
                <wp:extent cx="2438400" cy="2266950"/>
                <wp:effectExtent l="0" t="38100" r="57150" b="19050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0" cy="2266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36" o:spid="_x0000_s1026" type="#_x0000_t32" style="position:absolute;margin-left:81.3pt;margin-top:222.25pt;width:192pt;height:178.5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" strokecolor="red">
                <v:stroke endarrow="open"/>
              </v:shape>
            </w:pict>
          </mc:Fallback>
        </mc:AlternateContent>
      </w:r>
      <w:r w:rsidR="003834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F6A0458" wp14:editId="41356AED">
                <wp:simplePos x="0" y="0"/>
                <wp:positionH relativeFrom="column">
                  <wp:posOffset>3670935</wp:posOffset>
                </wp:positionH>
                <wp:positionV relativeFrom="paragraph">
                  <wp:posOffset>3317875</wp:posOffset>
                </wp:positionV>
                <wp:extent cx="819150" cy="323850"/>
                <wp:effectExtent l="0" t="0" r="19050" b="19050"/>
                <wp:wrapNone/>
                <wp:docPr id="33" name="El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2385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3" o:spid="_x0000_s1026" style="position:absolute;margin-left:289.05pt;margin-top:261.25pt;width:64.5pt;height:25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" filled="f" strokecolor="red" strokeweight=".25pt">
                <v:textbox inset=",2.5mm,,2.5mm"/>
              </v:oval>
            </w:pict>
          </mc:Fallback>
        </mc:AlternateContent>
      </w:r>
      <w:r w:rsidR="003834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53E076" wp14:editId="61D6EAF4">
                <wp:simplePos x="0" y="0"/>
                <wp:positionH relativeFrom="column">
                  <wp:posOffset>3470910</wp:posOffset>
                </wp:positionH>
                <wp:positionV relativeFrom="paragraph">
                  <wp:posOffset>2289175</wp:posOffset>
                </wp:positionV>
                <wp:extent cx="2124075" cy="933450"/>
                <wp:effectExtent l="0" t="0" r="28575" b="19050"/>
                <wp:wrapNone/>
                <wp:docPr id="32" name="Rectangle à coins arrondi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93345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32" o:spid="_x0000_s1026" style="position:absolute;margin-left:273.3pt;margin-top:180.25pt;width:167.25pt;height:73.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" filled="f" strokecolor="red" strokeweight=".25pt">
                <v:textbox inset=",2.5mm,,2.5mm"/>
              </v:roundrect>
            </w:pict>
          </mc:Fallback>
        </mc:AlternateContent>
      </w:r>
      <w:r w:rsidR="003834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00758D" wp14:editId="65AA4CB4">
                <wp:simplePos x="0" y="0"/>
                <wp:positionH relativeFrom="column">
                  <wp:posOffset>318136</wp:posOffset>
                </wp:positionH>
                <wp:positionV relativeFrom="paragraph">
                  <wp:posOffset>803275</wp:posOffset>
                </wp:positionV>
                <wp:extent cx="2057400" cy="200025"/>
                <wp:effectExtent l="0" t="0" r="19050" b="28575"/>
                <wp:wrapNone/>
                <wp:docPr id="31" name="El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0002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Ellipse 31" o:spid="_x0000_s1026" style="position:absolute;margin-left:25.05pt;margin-top:63.25pt;width:162pt;height:15.7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" filled="f" strokecolor="red" strokeweight=".25pt">
                <v:textbox inset=",2.5mm,,2.5mm"/>
              </v:oval>
            </w:pict>
          </mc:Fallback>
        </mc:AlternateContent>
      </w:r>
      <w:r w:rsidR="00A67B6D">
        <w:rPr>
          <w:noProof/>
          <w:lang w:eastAsia="fr-FR"/>
        </w:rPr>
        <w:drawing>
          <wp:inline distT="0" distB="0" distL="0" distR="0" wp14:anchorId="514D9538" wp14:editId="28625A8A">
            <wp:extent cx="5972810" cy="4479925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24F" w:rsidRDefault="00F7624F" w:rsidP="00C00E70"/>
    <w:p w:rsidR="00F7624F" w:rsidRDefault="00F7624F" w:rsidP="00C00E70">
      <w:pPr>
        <w:rPr>
          <w:noProof/>
          <w:lang w:eastAsia="fr-FR"/>
        </w:rPr>
      </w:pPr>
    </w:p>
    <w:p w:rsidR="00525963" w:rsidRDefault="00525963" w:rsidP="00C00E70">
      <w:pPr>
        <w:rPr>
          <w:noProof/>
          <w:lang w:eastAsia="fr-FR"/>
        </w:rPr>
      </w:pPr>
    </w:p>
    <w:p w:rsidR="00F7624F" w:rsidRDefault="00525963" w:rsidP="00C00E70">
      <w:r w:rsidRPr="00640F9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3827C3" wp14:editId="655A568E">
                <wp:simplePos x="0" y="0"/>
                <wp:positionH relativeFrom="column">
                  <wp:posOffset>-5715</wp:posOffset>
                </wp:positionH>
                <wp:positionV relativeFrom="paragraph">
                  <wp:posOffset>132080</wp:posOffset>
                </wp:positionV>
                <wp:extent cx="2047875" cy="571500"/>
                <wp:effectExtent l="76200" t="38100" r="104775" b="114300"/>
                <wp:wrapNone/>
                <wp:docPr id="42" name="Rectangle à coins arrondi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5715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640F93">
                            <w:r>
                              <w:t>2. C</w:t>
                            </w:r>
                            <w:r w:rsidRPr="007134C5">
                              <w:t>ompléter les c</w:t>
                            </w:r>
                            <w:r>
                              <w:t xml:space="preserve">hamps et cliquer sur le </w:t>
                            </w:r>
                            <w:proofErr w:type="spellStart"/>
                            <w:r>
                              <w:t>boutton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42" o:spid="_x0000_s1034" style="position:absolute;margin-left:-.45pt;margin-top:10.4pt;width:161.25pt;height: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" fillcolor="#0e395d [1641]" stroked="f">
                <v:fill color2="#1b69ac [3017]" rotate="t" angle="180" colors="0 #015399;52429f #056fc9;1 #0170cd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640F93">
                      <w:r>
                        <w:t>2. C</w:t>
                      </w:r>
                      <w:r w:rsidRPr="007134C5">
                        <w:t>ompléter les c</w:t>
                      </w:r>
                      <w:r>
                        <w:t xml:space="preserve">hamps et cliquer sur le </w:t>
                      </w:r>
                      <w:proofErr w:type="spellStart"/>
                      <w:r>
                        <w:t>boutton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F7624F" w:rsidRDefault="00F7624F" w:rsidP="00C00E70"/>
    <w:p w:rsidR="00767ABD" w:rsidRDefault="00767ABD" w:rsidP="00C00E70"/>
    <w:p w:rsidR="00525963" w:rsidRDefault="00525963">
      <w:pPr>
        <w:tabs>
          <w:tab w:val="clear" w:pos="3119"/>
        </w:tabs>
        <w:spacing w:after="0"/>
        <w:contextualSpacing w:val="0"/>
      </w:pPr>
      <w:r>
        <w:br w:type="page"/>
      </w:r>
    </w:p>
    <w:p w:rsidR="00767ABD" w:rsidRDefault="00767ABD" w:rsidP="00C00E70"/>
    <w:p w:rsidR="00D97F69" w:rsidRDefault="00D97F69" w:rsidP="004277D9">
      <w:pPr>
        <w:pStyle w:val="Titre2"/>
        <w:numPr>
          <w:ilvl w:val="0"/>
          <w:numId w:val="4"/>
        </w:numPr>
      </w:pPr>
      <w:bookmarkStart w:id="11" w:name="_Toc443491577"/>
      <w:r>
        <w:t>Niveau 2 (job type diffèrent de BOX)</w:t>
      </w:r>
      <w:bookmarkEnd w:id="11"/>
    </w:p>
    <w:p w:rsidR="00F7624F" w:rsidRDefault="00CA4F1D" w:rsidP="00C00E70">
      <w:r w:rsidRPr="00640F9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B762F2" wp14:editId="775BC430">
                <wp:simplePos x="0" y="0"/>
                <wp:positionH relativeFrom="column">
                  <wp:posOffset>127635</wp:posOffset>
                </wp:positionH>
                <wp:positionV relativeFrom="paragraph">
                  <wp:posOffset>149225</wp:posOffset>
                </wp:positionV>
                <wp:extent cx="2533650" cy="781050"/>
                <wp:effectExtent l="76200" t="38100" r="95250" b="114300"/>
                <wp:wrapNone/>
                <wp:docPr id="45" name="Rectangle à coins arrondi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7810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640F93">
                            <w:pPr>
                              <w:jc w:val="center"/>
                            </w:pPr>
                            <w:r>
                              <w:t xml:space="preserve">1. </w:t>
                            </w:r>
                            <w:r w:rsidRPr="00117C83">
                              <w:t xml:space="preserve">Sélectionner un item de niveau </w:t>
                            </w:r>
                            <w:r>
                              <w:t>1</w:t>
                            </w:r>
                            <w:r w:rsidRPr="00117C83">
                              <w:t xml:space="preserve"> dans l’arborescence et cliquer sur le bouton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45" o:spid="_x0000_s1035" style="position:absolute;margin-left:10.05pt;margin-top:11.75pt;width:199.5pt;height:6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" fillcolor="#793901 [1640]" stroked="f">
                <v:fill color2="#de6a03 [3016]" rotate="t" angle="180" colors="0 #cb5100;52429f #ff6c00;1 #ff6c00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640F93">
                      <w:pPr>
                        <w:jc w:val="center"/>
                      </w:pPr>
                      <w:r>
                        <w:t xml:space="preserve">1. </w:t>
                      </w:r>
                      <w:r w:rsidRPr="00117C83">
                        <w:t xml:space="preserve">Sélectionner un item de niveau </w:t>
                      </w:r>
                      <w:r>
                        <w:t>1</w:t>
                      </w:r>
                      <w:r w:rsidRPr="00117C83">
                        <w:t xml:space="preserve"> dans l’arborescence et cliquer sur le bouton </w:t>
                      </w:r>
                      <w:proofErr w:type="spellStart"/>
                      <w:r>
                        <w:t>Add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F7624F" w:rsidRDefault="00F7624F" w:rsidP="00C00E70"/>
    <w:p w:rsidR="00F7624F" w:rsidRDefault="00F7624F" w:rsidP="00C00E70"/>
    <w:p w:rsidR="00CA4F1D" w:rsidRDefault="00CA4F1D" w:rsidP="00C00E70"/>
    <w:p w:rsidR="00CA4F1D" w:rsidRDefault="00CA4F1D" w:rsidP="00C00E70"/>
    <w:p w:rsidR="00CA4F1D" w:rsidRDefault="00C14445" w:rsidP="00C00E7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131445</wp:posOffset>
                </wp:positionV>
                <wp:extent cx="819150" cy="4743450"/>
                <wp:effectExtent l="76200" t="0" r="19050" b="57150"/>
                <wp:wrapNone/>
                <wp:docPr id="73" name="Connecteur droit avec flèch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4743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73" o:spid="_x0000_s1026" type="#_x0000_t32" style="position:absolute;margin-left:37.05pt;margin-top:10.35pt;width:64.5pt;height:373.5pt;flip:x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" strokecolor="red">
                <v:stroke endarrow="open"/>
              </v:shape>
            </w:pict>
          </mc:Fallback>
        </mc:AlternateContent>
      </w:r>
      <w:r w:rsidR="00474DB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1223010</wp:posOffset>
                </wp:positionH>
                <wp:positionV relativeFrom="paragraph">
                  <wp:posOffset>131444</wp:posOffset>
                </wp:positionV>
                <wp:extent cx="66675" cy="1628775"/>
                <wp:effectExtent l="76200" t="0" r="47625" b="66675"/>
                <wp:wrapNone/>
                <wp:docPr id="63" name="Connecteur droit avec flèch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162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63" o:spid="_x0000_s1026" type="#_x0000_t32" style="position:absolute;margin-left:96.3pt;margin-top:10.35pt;width:5.25pt;height:128.25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" strokecolor="red">
                <v:stroke endarrow="open"/>
              </v:shape>
            </w:pict>
          </mc:Fallback>
        </mc:AlternateContent>
      </w:r>
    </w:p>
    <w:p w:rsidR="00CA4F1D" w:rsidRDefault="00CA4F1D" w:rsidP="00C00E70"/>
    <w:p w:rsidR="00CA4F1D" w:rsidRDefault="00CA4F1D" w:rsidP="00C00E70"/>
    <w:p w:rsidR="00F7624F" w:rsidRDefault="00F7624F" w:rsidP="00C00E70"/>
    <w:p w:rsidR="00CA4F1D" w:rsidRDefault="00CA4F1D" w:rsidP="00C00E70"/>
    <w:p w:rsidR="00027D51" w:rsidRDefault="00C14445" w:rsidP="00C00E7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127635</wp:posOffset>
                </wp:positionH>
                <wp:positionV relativeFrom="paragraph">
                  <wp:posOffset>4071620</wp:posOffset>
                </wp:positionV>
                <wp:extent cx="581025" cy="142875"/>
                <wp:effectExtent l="0" t="0" r="28575" b="28575"/>
                <wp:wrapNone/>
                <wp:docPr id="50" name="El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4287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50" o:spid="_x0000_s1026" style="position:absolute;margin-left:10.05pt;margin-top:320.6pt;width:45.75pt;height:11.2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" filled="f" strokecolor="red" strokeweight=".25pt">
                <v:textbox inset=",2.5mm,,2.5mm"/>
              </v:oval>
            </w:pict>
          </mc:Fallback>
        </mc:AlternateContent>
      </w:r>
      <w:r w:rsidR="00474DB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1699259</wp:posOffset>
                </wp:positionH>
                <wp:positionV relativeFrom="paragraph">
                  <wp:posOffset>2966720</wp:posOffset>
                </wp:positionV>
                <wp:extent cx="1800225" cy="2124075"/>
                <wp:effectExtent l="0" t="38100" r="47625" b="28575"/>
                <wp:wrapNone/>
                <wp:docPr id="64" name="Connecteur droit avec flèch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0225" cy="2124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64" o:spid="_x0000_s1026" type="#_x0000_t32" style="position:absolute;margin-left:133.8pt;margin-top:233.6pt;width:141.75pt;height:167.2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" strokecolor="red">
                <v:stroke endarrow="open"/>
              </v:shape>
            </w:pict>
          </mc:Fallback>
        </mc:AlternateContent>
      </w:r>
      <w:r w:rsidR="00474DB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3413760</wp:posOffset>
                </wp:positionH>
                <wp:positionV relativeFrom="paragraph">
                  <wp:posOffset>2757170</wp:posOffset>
                </wp:positionV>
                <wp:extent cx="733425" cy="276225"/>
                <wp:effectExtent l="0" t="0" r="28575" b="28575"/>
                <wp:wrapNone/>
                <wp:docPr id="62" name="El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7622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62" o:spid="_x0000_s1026" style="position:absolute;margin-left:268.8pt;margin-top:217.1pt;width:57.75pt;height:21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" filled="f" strokecolor="red" strokeweight=".25pt">
                <v:textbox inset=",2.5mm,,2.5mm"/>
              </v:oval>
            </w:pict>
          </mc:Fallback>
        </mc:AlternateContent>
      </w:r>
      <w:r w:rsidR="00474DB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184785</wp:posOffset>
                </wp:positionH>
                <wp:positionV relativeFrom="paragraph">
                  <wp:posOffset>956945</wp:posOffset>
                </wp:positionV>
                <wp:extent cx="2143125" cy="152400"/>
                <wp:effectExtent l="0" t="0" r="28575" b="19050"/>
                <wp:wrapNone/>
                <wp:docPr id="61" name="El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1524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61" o:spid="_x0000_s1026" style="position:absolute;margin-left:14.55pt;margin-top:75.35pt;width:168.75pt;height:1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" filled="f" strokecolor="red" strokeweight=".25pt">
                <v:textbox inset=",2.5mm,,2.5mm"/>
              </v:oval>
            </w:pict>
          </mc:Fallback>
        </mc:AlternateContent>
      </w:r>
      <w:r w:rsidR="00CA4F1D">
        <w:rPr>
          <w:noProof/>
          <w:lang w:eastAsia="fr-FR"/>
        </w:rPr>
        <w:drawing>
          <wp:inline distT="0" distB="0" distL="0" distR="0" wp14:anchorId="16826352" wp14:editId="2328FA43">
            <wp:extent cx="5972810" cy="4479925"/>
            <wp:effectExtent l="0" t="0" r="889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D51">
        <w:t>.</w:t>
      </w:r>
    </w:p>
    <w:p w:rsidR="00027D51" w:rsidRDefault="00027D51" w:rsidP="00C00E70"/>
    <w:p w:rsidR="00027D51" w:rsidRDefault="00027D51" w:rsidP="00C00E70"/>
    <w:p w:rsidR="00CA4F1D" w:rsidRDefault="00CA4F1D" w:rsidP="00C00E70"/>
    <w:p w:rsidR="00027D51" w:rsidRDefault="00CA4F1D" w:rsidP="00C00E70">
      <w:r w:rsidRPr="00640F9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159C07" wp14:editId="360FA185">
                <wp:simplePos x="0" y="0"/>
                <wp:positionH relativeFrom="column">
                  <wp:posOffset>70485</wp:posOffset>
                </wp:positionH>
                <wp:positionV relativeFrom="paragraph">
                  <wp:posOffset>99060</wp:posOffset>
                </wp:positionV>
                <wp:extent cx="3429000" cy="571500"/>
                <wp:effectExtent l="76200" t="38100" r="95250" b="114300"/>
                <wp:wrapNone/>
                <wp:docPr id="46" name="Rectangle à coins arrondi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5715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640F93">
                            <w:r>
                              <w:t xml:space="preserve">2. Sélectionner l’os, le type de job et  cliquer sur le </w:t>
                            </w:r>
                            <w:proofErr w:type="spellStart"/>
                            <w:r>
                              <w:t>boutton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46" o:spid="_x0000_s1036" style="position:absolute;margin-left:5.55pt;margin-top:7.8pt;width:270pt;height: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" fillcolor="#0e395d [1641]" stroked="f">
                <v:fill color2="#1b69ac [3017]" rotate="t" angle="180" colors="0 #015399;52429f #056fc9;1 #0170cd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640F93">
                      <w:r>
                        <w:t xml:space="preserve">2. Sélectionner l’os, le type de job et  cliquer sur le </w:t>
                      </w:r>
                      <w:proofErr w:type="spellStart"/>
                      <w:r>
                        <w:t>boutton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027D51" w:rsidRDefault="00027D51" w:rsidP="00C00E70"/>
    <w:p w:rsidR="002231D7" w:rsidRDefault="002231D7" w:rsidP="00C00E70"/>
    <w:p w:rsidR="002231D7" w:rsidRDefault="002231D7" w:rsidP="00C00E70"/>
    <w:p w:rsidR="002231D7" w:rsidRDefault="002231D7" w:rsidP="00C00E70"/>
    <w:p w:rsidR="002231D7" w:rsidRDefault="002231D7" w:rsidP="00C00E70"/>
    <w:p w:rsidR="002231D7" w:rsidRDefault="002231D7" w:rsidP="00C00E70"/>
    <w:p w:rsidR="002231D7" w:rsidRDefault="002231D7" w:rsidP="00C00E70"/>
    <w:p w:rsidR="002231D7" w:rsidRDefault="002231D7">
      <w:pPr>
        <w:tabs>
          <w:tab w:val="clear" w:pos="3119"/>
        </w:tabs>
        <w:spacing w:after="0"/>
        <w:contextualSpacing w:val="0"/>
      </w:pPr>
      <w:r>
        <w:br w:type="page"/>
      </w:r>
    </w:p>
    <w:p w:rsidR="002231D7" w:rsidRDefault="002231D7" w:rsidP="00C00E70"/>
    <w:p w:rsidR="002231D7" w:rsidRDefault="002231D7" w:rsidP="00C00E70"/>
    <w:p w:rsidR="002231D7" w:rsidRDefault="002231D7" w:rsidP="00C00E70"/>
    <w:p w:rsidR="002231D7" w:rsidRDefault="002231D7" w:rsidP="00C00E70"/>
    <w:p w:rsidR="002231D7" w:rsidRDefault="002231D7" w:rsidP="00C00E70"/>
    <w:p w:rsidR="002231D7" w:rsidRDefault="002231D7" w:rsidP="00C00E70"/>
    <w:p w:rsidR="002231D7" w:rsidRDefault="002231D7" w:rsidP="00C00E70"/>
    <w:p w:rsidR="0079227C" w:rsidRDefault="00BC36C2" w:rsidP="00C00E7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2023110</wp:posOffset>
                </wp:positionH>
                <wp:positionV relativeFrom="paragraph">
                  <wp:posOffset>4145280</wp:posOffset>
                </wp:positionV>
                <wp:extent cx="762000" cy="781050"/>
                <wp:effectExtent l="38100" t="38100" r="19050" b="19050"/>
                <wp:wrapNone/>
                <wp:docPr id="68" name="Connecteur droit avec flèch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781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68" o:spid="_x0000_s1026" type="#_x0000_t32" style="position:absolute;margin-left:159.3pt;margin-top:326.4pt;width:60pt;height:61.5pt;flip:x 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" strokecolor="red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4145280</wp:posOffset>
                </wp:positionV>
                <wp:extent cx="885825" cy="333375"/>
                <wp:effectExtent l="0" t="0" r="28575" b="28575"/>
                <wp:wrapNone/>
                <wp:docPr id="66" name="El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3337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66" o:spid="_x0000_s1026" style="position:absolute;margin-left:48.3pt;margin-top:326.4pt;width:69.75pt;height:26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" filled="f" strokecolor="red" strokeweight=".25pt">
                <v:textbox inset=",2.5mm,,2.5mm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70485</wp:posOffset>
                </wp:positionH>
                <wp:positionV relativeFrom="paragraph">
                  <wp:posOffset>1744980</wp:posOffset>
                </wp:positionV>
                <wp:extent cx="3819525" cy="2400300"/>
                <wp:effectExtent l="0" t="0" r="28575" b="19050"/>
                <wp:wrapNone/>
                <wp:docPr id="65" name="Rectangle à coins arrondi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240030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65" o:spid="_x0000_s1026" style="position:absolute;margin-left:5.55pt;margin-top:137.4pt;width:300.75pt;height:18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" filled="f" strokecolor="red" strokeweight=".25pt">
                <v:textbox inset=",2.5mm,,2.5mm"/>
              </v:roundrect>
            </w:pict>
          </mc:Fallback>
        </mc:AlternateContent>
      </w:r>
      <w:r w:rsidR="00A67B6D">
        <w:rPr>
          <w:noProof/>
          <w:lang w:eastAsia="fr-FR"/>
        </w:rPr>
        <w:drawing>
          <wp:inline distT="0" distB="0" distL="0" distR="0" wp14:anchorId="10B4313A" wp14:editId="6BD1439A">
            <wp:extent cx="3990975" cy="44767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F0" w:rsidRDefault="00BC36C2" w:rsidP="00C00E7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1308735</wp:posOffset>
                </wp:positionH>
                <wp:positionV relativeFrom="paragraph">
                  <wp:posOffset>1905</wp:posOffset>
                </wp:positionV>
                <wp:extent cx="1419225" cy="447675"/>
                <wp:effectExtent l="38100" t="57150" r="28575" b="28575"/>
                <wp:wrapNone/>
                <wp:docPr id="67" name="Connecteur droit avec flèch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9225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67" o:spid="_x0000_s1026" type="#_x0000_t32" style="position:absolute;margin-left:103.05pt;margin-top:.15pt;width:111.75pt;height:35.25pt;flip:x 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" strokecolor="red">
                <v:stroke endarrow="open"/>
              </v:shape>
            </w:pict>
          </mc:Fallback>
        </mc:AlternateContent>
      </w:r>
    </w:p>
    <w:p w:rsidR="00DA66F0" w:rsidRDefault="00DA66F0" w:rsidP="00C00E70"/>
    <w:p w:rsidR="00640F93" w:rsidRDefault="00BC36C2" w:rsidP="00C00E70">
      <w:r w:rsidRPr="00640F9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9F56F9E" wp14:editId="27C7AC29">
                <wp:simplePos x="0" y="0"/>
                <wp:positionH relativeFrom="column">
                  <wp:posOffset>1842135</wp:posOffset>
                </wp:positionH>
                <wp:positionV relativeFrom="paragraph">
                  <wp:posOffset>128270</wp:posOffset>
                </wp:positionV>
                <wp:extent cx="2047875" cy="571500"/>
                <wp:effectExtent l="76200" t="38100" r="104775" b="114300"/>
                <wp:wrapNone/>
                <wp:docPr id="47" name="Rectangle à coins arrondi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5715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640F93">
                            <w:r>
                              <w:t>3. C</w:t>
                            </w:r>
                            <w:r w:rsidRPr="007134C5">
                              <w:t>ompléter les c</w:t>
                            </w:r>
                            <w:r>
                              <w:t xml:space="preserve">hamps et cliquer sur le </w:t>
                            </w:r>
                            <w:proofErr w:type="spellStart"/>
                            <w:r>
                              <w:t>boutton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47" o:spid="_x0000_s1037" style="position:absolute;margin-left:145.05pt;margin-top:10.1pt;width:161.25pt;height: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" fillcolor="#0e395d [1641]" stroked="f">
                <v:fill color2="#1b69ac [3017]" rotate="t" angle="180" colors="0 #015399;52429f #056fc9;1 #0170cd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640F93">
                      <w:r>
                        <w:t>3. C</w:t>
                      </w:r>
                      <w:r w:rsidRPr="007134C5">
                        <w:t>ompléter les c</w:t>
                      </w:r>
                      <w:r>
                        <w:t xml:space="preserve">hamps et cliquer sur le </w:t>
                      </w:r>
                      <w:proofErr w:type="spellStart"/>
                      <w:r>
                        <w:t>boutton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640F93" w:rsidRDefault="00640F93" w:rsidP="00C00E70"/>
    <w:p w:rsidR="00640F93" w:rsidRDefault="00640F93" w:rsidP="00C00E70"/>
    <w:p w:rsidR="00640F93" w:rsidRDefault="00640F93" w:rsidP="00C00E70"/>
    <w:p w:rsidR="007B4D3D" w:rsidRDefault="007B4D3D">
      <w:pPr>
        <w:tabs>
          <w:tab w:val="clear" w:pos="3119"/>
        </w:tabs>
        <w:spacing w:after="0"/>
        <w:contextualSpacing w:val="0"/>
      </w:pPr>
      <w:r>
        <w:br w:type="page"/>
      </w:r>
    </w:p>
    <w:p w:rsidR="00DA66F0" w:rsidRPr="00C00E70" w:rsidRDefault="00DA66F0" w:rsidP="00DA66F0">
      <w:p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</w:p>
    <w:p w:rsidR="00DA66F0" w:rsidRPr="00DA66F0" w:rsidRDefault="00DA66F0" w:rsidP="00CA4F1D">
      <w:pPr>
        <w:pStyle w:val="Titre1"/>
      </w:pPr>
      <w:bookmarkStart w:id="12" w:name="_Toc443491578"/>
      <w:r>
        <w:t>Copie</w:t>
      </w:r>
      <w:r w:rsidRPr="00DA66F0">
        <w:t xml:space="preserve"> d’un job</w:t>
      </w:r>
      <w:bookmarkEnd w:id="12"/>
    </w:p>
    <w:p w:rsidR="002231D7" w:rsidRDefault="002231D7" w:rsidP="00DA66F0"/>
    <w:p w:rsidR="002231D7" w:rsidRDefault="002231D7" w:rsidP="00DA66F0"/>
    <w:p w:rsidR="002231D7" w:rsidRDefault="002231D7" w:rsidP="00DA66F0"/>
    <w:p w:rsidR="00DA66F0" w:rsidRDefault="002231D7" w:rsidP="00DA66F0">
      <w:r w:rsidRPr="00E21B8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0BFEB2" wp14:editId="0536BBA6">
                <wp:simplePos x="0" y="0"/>
                <wp:positionH relativeFrom="column">
                  <wp:posOffset>137160</wp:posOffset>
                </wp:positionH>
                <wp:positionV relativeFrom="paragraph">
                  <wp:posOffset>127635</wp:posOffset>
                </wp:positionV>
                <wp:extent cx="2533650" cy="781050"/>
                <wp:effectExtent l="76200" t="38100" r="95250" b="114300"/>
                <wp:wrapNone/>
                <wp:docPr id="51" name="Rectangle à coins arrondi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7810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E21B80">
                            <w:pPr>
                              <w:jc w:val="center"/>
                            </w:pPr>
                            <w:r>
                              <w:t xml:space="preserve">1. </w:t>
                            </w:r>
                            <w:r w:rsidRPr="00117C83">
                              <w:t>Sélectionner un item</w:t>
                            </w:r>
                            <w:r>
                              <w:t xml:space="preserve"> </w:t>
                            </w:r>
                            <w:r w:rsidRPr="00117C83">
                              <w:t xml:space="preserve">dans l’arborescence et cliquer sur le bouton </w:t>
                            </w:r>
                            <w:r>
                              <w:t>Copy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51" o:spid="_x0000_s1038" style="position:absolute;margin-left:10.8pt;margin-top:10.05pt;width:199.5pt;height:61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" fillcolor="#793901 [1640]" stroked="f">
                <v:fill color2="#de6a03 [3016]" rotate="t" angle="180" colors="0 #cb5100;52429f #ff6c00;1 #ff6c00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E21B80">
                      <w:pPr>
                        <w:jc w:val="center"/>
                      </w:pPr>
                      <w:r>
                        <w:t xml:space="preserve">1. </w:t>
                      </w:r>
                      <w:r w:rsidRPr="00117C83">
                        <w:t>Sélectionner un item</w:t>
                      </w:r>
                      <w:r>
                        <w:t xml:space="preserve"> </w:t>
                      </w:r>
                      <w:r w:rsidRPr="00117C83">
                        <w:t xml:space="preserve">dans l’arborescence et cliquer sur le bouton </w:t>
                      </w:r>
                      <w:r>
                        <w:t>Copy</w:t>
                      </w:r>
                    </w:p>
                  </w:txbxContent>
                </v:textbox>
              </v:roundrect>
            </w:pict>
          </mc:Fallback>
        </mc:AlternateContent>
      </w:r>
    </w:p>
    <w:p w:rsidR="00DA66F0" w:rsidRDefault="00DA66F0" w:rsidP="00DA66F0"/>
    <w:p w:rsidR="00DA66F0" w:rsidRDefault="00DA66F0" w:rsidP="00DA66F0"/>
    <w:p w:rsidR="00DA66F0" w:rsidRDefault="00DA66F0" w:rsidP="00DA66F0"/>
    <w:p w:rsidR="002231D7" w:rsidRDefault="002231D7" w:rsidP="00DA66F0"/>
    <w:p w:rsidR="002231D7" w:rsidRDefault="00487B25" w:rsidP="00DA66F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0F52B1" wp14:editId="77E4250B">
                <wp:simplePos x="0" y="0"/>
                <wp:positionH relativeFrom="column">
                  <wp:posOffset>899160</wp:posOffset>
                </wp:positionH>
                <wp:positionV relativeFrom="paragraph">
                  <wp:posOffset>102870</wp:posOffset>
                </wp:positionV>
                <wp:extent cx="399415" cy="1581150"/>
                <wp:effectExtent l="57150" t="0" r="19685" b="57150"/>
                <wp:wrapNone/>
                <wp:docPr id="70" name="Connecteur droit avec flèch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9415" cy="1581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0" o:spid="_x0000_s1026" type="#_x0000_t32" style="position:absolute;margin-left:70.8pt;margin-top:8.1pt;width:31.45pt;height:124.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" strokecolor="red">
                <v:stroke endarrow="open"/>
              </v:shape>
            </w:pict>
          </mc:Fallback>
        </mc:AlternateContent>
      </w:r>
      <w:r w:rsidR="00B14AA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9333EF8" wp14:editId="5E0370E8">
                <wp:simplePos x="0" y="0"/>
                <wp:positionH relativeFrom="column">
                  <wp:posOffset>1299210</wp:posOffset>
                </wp:positionH>
                <wp:positionV relativeFrom="paragraph">
                  <wp:posOffset>102870</wp:posOffset>
                </wp:positionV>
                <wp:extent cx="180975" cy="4914900"/>
                <wp:effectExtent l="0" t="0" r="85725" b="57150"/>
                <wp:wrapNone/>
                <wp:docPr id="87" name="Connecteur droit avec flèch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4914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87" o:spid="_x0000_s1026" type="#_x0000_t32" style="position:absolute;margin-left:102.3pt;margin-top:8.1pt;width:14.25pt;height:387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" strokecolor="red">
                <v:stroke endarrow="open"/>
              </v:shape>
            </w:pict>
          </mc:Fallback>
        </mc:AlternateContent>
      </w:r>
    </w:p>
    <w:p w:rsidR="002231D7" w:rsidRDefault="002231D7" w:rsidP="00DA66F0"/>
    <w:p w:rsidR="002231D7" w:rsidRDefault="002231D7" w:rsidP="00DA66F0"/>
    <w:p w:rsidR="002231D7" w:rsidRDefault="002231D7" w:rsidP="00DA66F0"/>
    <w:p w:rsidR="00DA66F0" w:rsidRDefault="00DA66F0" w:rsidP="00DA66F0"/>
    <w:p w:rsidR="00DA66F0" w:rsidRDefault="00DA66F0" w:rsidP="00C00E70"/>
    <w:p w:rsidR="0079227C" w:rsidRDefault="00B14AA5" w:rsidP="00C00E7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1099185</wp:posOffset>
                </wp:positionH>
                <wp:positionV relativeFrom="paragraph">
                  <wp:posOffset>4053840</wp:posOffset>
                </wp:positionV>
                <wp:extent cx="619125" cy="161925"/>
                <wp:effectExtent l="0" t="0" r="28575" b="28575"/>
                <wp:wrapNone/>
                <wp:docPr id="86" name="El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6192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86" o:spid="_x0000_s1026" style="position:absolute;margin-left:86.55pt;margin-top:319.2pt;width:48.75pt;height:12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" filled="f" strokecolor="red" strokeweight=".25pt">
                <v:textbox inset=",2.5mm,,2.5mm"/>
              </v:oval>
            </w:pict>
          </mc:Fallback>
        </mc:AlternateContent>
      </w:r>
      <w:r w:rsidR="00137E8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3291840</wp:posOffset>
                </wp:positionV>
                <wp:extent cx="1695450" cy="0"/>
                <wp:effectExtent l="38100" t="76200" r="0" b="114300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5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9" o:spid="_x0000_s1026" type="#_x0000_t32" style="position:absolute;margin-left:214.8pt;margin-top:259.2pt;width:133.5pt;height:0;flip:x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" strokecolor="red">
                <v:stroke endarrow="open"/>
              </v:shape>
            </w:pict>
          </mc:Fallback>
        </mc:AlternateContent>
      </w:r>
      <w:r w:rsidR="00137E89" w:rsidRPr="00E21B8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B51F4A6" wp14:editId="02235BC0">
                <wp:simplePos x="0" y="0"/>
                <wp:positionH relativeFrom="column">
                  <wp:posOffset>4423410</wp:posOffset>
                </wp:positionH>
                <wp:positionV relativeFrom="paragraph">
                  <wp:posOffset>2910840</wp:posOffset>
                </wp:positionV>
                <wp:extent cx="2047875" cy="704850"/>
                <wp:effectExtent l="76200" t="38100" r="104775" b="114300"/>
                <wp:wrapNone/>
                <wp:docPr id="24" name="Rectangle à coins arrondi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7048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7E89" w:rsidRDefault="00137E89" w:rsidP="00137E89">
                            <w:r>
                              <w:t>2. Cocher pour modifier, les conditions, le profile et la commande.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24" o:spid="_x0000_s1039" style="position:absolute;margin-left:348.3pt;margin-top:229.2pt;width:161.25pt;height:55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" fillcolor="#285937 [1636]" stroked="f">
                <v:fill color2="#4aa365 [3012]" rotate="t" angle="180" colors="0 #2d8c4a;52429f #3eb763;1 #3cbb62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137E89" w:rsidRDefault="00137E89" w:rsidP="00137E89">
                      <w:r>
                        <w:t>2</w:t>
                      </w:r>
                      <w:r>
                        <w:t xml:space="preserve">. </w:t>
                      </w:r>
                      <w:r>
                        <w:t>Cocher pour modifier, les conditions, le profile et la commande.</w:t>
                      </w:r>
                    </w:p>
                  </w:txbxContent>
                </v:textbox>
              </v:roundrect>
            </w:pict>
          </mc:Fallback>
        </mc:AlternateContent>
      </w:r>
      <w:r w:rsidR="00137E8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29E76EE" wp14:editId="744574F4">
                <wp:simplePos x="0" y="0"/>
                <wp:positionH relativeFrom="column">
                  <wp:posOffset>2527935</wp:posOffset>
                </wp:positionH>
                <wp:positionV relativeFrom="paragraph">
                  <wp:posOffset>3063240</wp:posOffset>
                </wp:positionV>
                <wp:extent cx="200025" cy="762000"/>
                <wp:effectExtent l="0" t="0" r="28575" b="19050"/>
                <wp:wrapNone/>
                <wp:docPr id="21" name="El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7620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1" o:spid="_x0000_s1026" style="position:absolute;margin-left:199.05pt;margin-top:241.2pt;width:15.75pt;height:60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" filled="f" strokecolor="red" strokeweight=".25pt">
                <v:textbox inset=",2.5mm,,2.5mm"/>
              </v:oval>
            </w:pict>
          </mc:Fallback>
        </mc:AlternateContent>
      </w:r>
      <w:r w:rsidR="00137E8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7A4B572" wp14:editId="74D1932E">
                <wp:simplePos x="0" y="0"/>
                <wp:positionH relativeFrom="column">
                  <wp:posOffset>1432560</wp:posOffset>
                </wp:positionH>
                <wp:positionV relativeFrom="paragraph">
                  <wp:posOffset>2606041</wp:posOffset>
                </wp:positionV>
                <wp:extent cx="1371600" cy="2200274"/>
                <wp:effectExtent l="0" t="38100" r="57150" b="29210"/>
                <wp:wrapNone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22002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4" o:spid="_x0000_s1026" type="#_x0000_t32" style="position:absolute;margin-left:112.8pt;margin-top:205.2pt;width:108pt;height:173.2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" strokecolor="red">
                <v:stroke endarrow="open"/>
              </v:shape>
            </w:pict>
          </mc:Fallback>
        </mc:AlternateContent>
      </w:r>
      <w:r w:rsidR="00137E8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7083177" wp14:editId="005E6F7C">
                <wp:simplePos x="0" y="0"/>
                <wp:positionH relativeFrom="column">
                  <wp:posOffset>2604135</wp:posOffset>
                </wp:positionH>
                <wp:positionV relativeFrom="paragraph">
                  <wp:posOffset>1015365</wp:posOffset>
                </wp:positionV>
                <wp:extent cx="3276600" cy="1619250"/>
                <wp:effectExtent l="0" t="0" r="19050" b="19050"/>
                <wp:wrapNone/>
                <wp:docPr id="71" name="Rectangle à coins arrondi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161925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71" o:spid="_x0000_s1026" style="position:absolute;margin-left:205.05pt;margin-top:79.95pt;width:258pt;height:127.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" filled="f" strokecolor="red" strokeweight=".25pt">
                <v:textbox inset=",2.5mm,,2.5mm"/>
              </v:roundrect>
            </w:pict>
          </mc:Fallback>
        </mc:AlternateContent>
      </w:r>
      <w:r w:rsidR="006F17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1E7A5F0" wp14:editId="6ED5C360">
                <wp:simplePos x="0" y="0"/>
                <wp:positionH relativeFrom="column">
                  <wp:posOffset>1432560</wp:posOffset>
                </wp:positionH>
                <wp:positionV relativeFrom="paragraph">
                  <wp:posOffset>3930015</wp:posOffset>
                </wp:positionV>
                <wp:extent cx="1733550" cy="876300"/>
                <wp:effectExtent l="0" t="38100" r="57150" b="19050"/>
                <wp:wrapNone/>
                <wp:docPr id="75" name="Connecteur droit avec flèch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3550" cy="876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5" o:spid="_x0000_s1026" type="#_x0000_t32" style="position:absolute;margin-left:112.8pt;margin-top:309.45pt;width:136.5pt;height:69pt;flip:y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" strokecolor="red">
                <v:stroke endarrow="open"/>
              </v:shape>
            </w:pict>
          </mc:Fallback>
        </mc:AlternateContent>
      </w:r>
      <w:r w:rsidR="006F17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9B52447" wp14:editId="553D6892">
                <wp:simplePos x="0" y="0"/>
                <wp:positionH relativeFrom="column">
                  <wp:posOffset>3118485</wp:posOffset>
                </wp:positionH>
                <wp:positionV relativeFrom="paragraph">
                  <wp:posOffset>3729990</wp:posOffset>
                </wp:positionV>
                <wp:extent cx="619125" cy="323850"/>
                <wp:effectExtent l="0" t="0" r="28575" b="19050"/>
                <wp:wrapNone/>
                <wp:docPr id="72" name="El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385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72" o:spid="_x0000_s1026" style="position:absolute;margin-left:245.55pt;margin-top:293.7pt;width:48.75pt;height:25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" filled="f" strokecolor="red" strokeweight=".25pt">
                <v:textbox inset=",2.5mm,,2.5mm"/>
              </v:oval>
            </w:pict>
          </mc:Fallback>
        </mc:AlternateContent>
      </w:r>
      <w:r w:rsidR="006F17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FE18C65" wp14:editId="7AD3D2FC">
                <wp:simplePos x="0" y="0"/>
                <wp:positionH relativeFrom="column">
                  <wp:posOffset>70485</wp:posOffset>
                </wp:positionH>
                <wp:positionV relativeFrom="paragraph">
                  <wp:posOffset>720090</wp:posOffset>
                </wp:positionV>
                <wp:extent cx="2457450" cy="1495425"/>
                <wp:effectExtent l="0" t="0" r="19050" b="28575"/>
                <wp:wrapNone/>
                <wp:docPr id="69" name="Rectangle à coins arrondi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495425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69" o:spid="_x0000_s1026" style="position:absolute;margin-left:5.55pt;margin-top:56.7pt;width:193.5pt;height:117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" filled="f" strokecolor="red" strokeweight=".25pt">
                <v:textbox inset=",2.5mm,,2.5mm"/>
              </v:roundrect>
            </w:pict>
          </mc:Fallback>
        </mc:AlternateContent>
      </w:r>
      <w:r w:rsidR="00640F93">
        <w:rPr>
          <w:noProof/>
          <w:lang w:eastAsia="fr-FR"/>
        </w:rPr>
        <w:drawing>
          <wp:inline distT="0" distB="0" distL="0" distR="0" wp14:anchorId="72AD6A00" wp14:editId="01C883A1">
            <wp:extent cx="5972810" cy="4479925"/>
            <wp:effectExtent l="0" t="0" r="889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70" w:rsidRDefault="00C00E70" w:rsidP="00C00E70"/>
    <w:p w:rsidR="00C00E70" w:rsidRDefault="00C00E70" w:rsidP="00C00E70"/>
    <w:p w:rsidR="00640F93" w:rsidRDefault="002231D7" w:rsidP="00C00E70">
      <w:r w:rsidRPr="00E21B8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41410B" wp14:editId="226910B3">
                <wp:simplePos x="0" y="0"/>
                <wp:positionH relativeFrom="column">
                  <wp:posOffset>432435</wp:posOffset>
                </wp:positionH>
                <wp:positionV relativeFrom="paragraph">
                  <wp:posOffset>1270</wp:posOffset>
                </wp:positionV>
                <wp:extent cx="2047875" cy="571500"/>
                <wp:effectExtent l="76200" t="38100" r="104775" b="114300"/>
                <wp:wrapNone/>
                <wp:docPr id="52" name="Rectangle à coins arrondi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5715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137E89" w:rsidP="00E21B80">
                            <w:r>
                              <w:t>3</w:t>
                            </w:r>
                            <w:r w:rsidR="00B022DF">
                              <w:t>. C</w:t>
                            </w:r>
                            <w:r w:rsidR="00B022DF" w:rsidRPr="007134C5">
                              <w:t>ompléter les c</w:t>
                            </w:r>
                            <w:r w:rsidR="00B022DF">
                              <w:t xml:space="preserve">hamps et cliquer sur le </w:t>
                            </w:r>
                            <w:proofErr w:type="spellStart"/>
                            <w:r w:rsidR="00B022DF">
                              <w:t>boutton</w:t>
                            </w:r>
                            <w:proofErr w:type="spellEnd"/>
                            <w:r w:rsidR="00B022DF">
                              <w:t xml:space="preserve"> </w:t>
                            </w:r>
                            <w:proofErr w:type="spellStart"/>
                            <w:r w:rsidR="00B022DF">
                              <w:t>Add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52" o:spid="_x0000_s1040" style="position:absolute;margin-left:34.05pt;margin-top:.1pt;width:161.25pt;height: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" fillcolor="#0d494b [1637]" stroked="f">
                <v:fill color2="#19878b [3013]" rotate="t" angle="180" colors="0 #03777b;52429f #089da2;1 #05a0a6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137E89" w:rsidP="00E21B80">
                      <w:r>
                        <w:t>3</w:t>
                      </w:r>
                      <w:r w:rsidR="00B022DF">
                        <w:t>. C</w:t>
                      </w:r>
                      <w:r w:rsidR="00B022DF" w:rsidRPr="007134C5">
                        <w:t>ompléter les c</w:t>
                      </w:r>
                      <w:r w:rsidR="00B022DF">
                        <w:t xml:space="preserve">hamps et cliquer sur le </w:t>
                      </w:r>
                      <w:proofErr w:type="spellStart"/>
                      <w:r w:rsidR="00B022DF">
                        <w:t>boutton</w:t>
                      </w:r>
                      <w:proofErr w:type="spellEnd"/>
                      <w:r w:rsidR="00B022DF">
                        <w:t xml:space="preserve"> </w:t>
                      </w:r>
                      <w:proofErr w:type="spellStart"/>
                      <w:r w:rsidR="00B022DF">
                        <w:t>Add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640F93" w:rsidRDefault="00640F93" w:rsidP="00C00E70"/>
    <w:p w:rsidR="00640F93" w:rsidRDefault="00640F93" w:rsidP="00C00E70"/>
    <w:p w:rsidR="002231D7" w:rsidRDefault="002231D7">
      <w:pPr>
        <w:tabs>
          <w:tab w:val="clear" w:pos="3119"/>
        </w:tabs>
        <w:spacing w:after="0"/>
        <w:contextualSpacing w:val="0"/>
      </w:pPr>
      <w:r>
        <w:br w:type="page"/>
      </w:r>
    </w:p>
    <w:p w:rsidR="00640F93" w:rsidRDefault="00640F93" w:rsidP="00C00E70"/>
    <w:p w:rsidR="00E31690" w:rsidRPr="00E31690" w:rsidRDefault="00AA2E8F" w:rsidP="00CA4F1D">
      <w:pPr>
        <w:pStyle w:val="Titre1"/>
      </w:pPr>
      <w:bookmarkStart w:id="13" w:name="_Toc443491579"/>
      <w:r>
        <w:t>Delete d’un job</w:t>
      </w:r>
      <w:bookmarkEnd w:id="13"/>
    </w:p>
    <w:p w:rsidR="00E31690" w:rsidRDefault="00E31690" w:rsidP="00E31690">
      <w:p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</w:p>
    <w:p w:rsidR="00727662" w:rsidRDefault="00727662" w:rsidP="00E31690">
      <w:p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  <w:r w:rsidRPr="00AA2E8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7C7939" wp14:editId="284351D5">
                <wp:simplePos x="0" y="0"/>
                <wp:positionH relativeFrom="column">
                  <wp:posOffset>-5715</wp:posOffset>
                </wp:positionH>
                <wp:positionV relativeFrom="paragraph">
                  <wp:posOffset>-5715</wp:posOffset>
                </wp:positionV>
                <wp:extent cx="2533650" cy="781050"/>
                <wp:effectExtent l="76200" t="38100" r="95250" b="114300"/>
                <wp:wrapNone/>
                <wp:docPr id="53" name="Rectangle à coins arrondi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7810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AA2E8F">
                            <w:pPr>
                              <w:jc w:val="center"/>
                            </w:pPr>
                            <w:r>
                              <w:t xml:space="preserve">1. </w:t>
                            </w:r>
                            <w:r w:rsidRPr="00117C83">
                              <w:t xml:space="preserve">Sélectionner un item dans l’arborescence et cliquer sur le bouton </w:t>
                            </w:r>
                            <w:proofErr w:type="spellStart"/>
                            <w:r>
                              <w:t>Delete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53" o:spid="_x0000_s1040" style="position:absolute;margin-left:-.45pt;margin-top:-.45pt;width:199.5pt;height:61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" fillcolor="#793901 [1640]" stroked="f">
                <v:fill color2="#de6a03 [3016]" rotate="t" angle="180" colors="0 #cb5100;52429f #ff6c00;1 #ff6c00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AA2E8F">
                      <w:pPr>
                        <w:jc w:val="center"/>
                      </w:pPr>
                      <w:r>
                        <w:t xml:space="preserve">1. </w:t>
                      </w:r>
                      <w:r w:rsidRPr="00117C83">
                        <w:t xml:space="preserve">Sélectionner un item dans l’arborescence et cliquer sur le bouton </w:t>
                      </w:r>
                      <w:proofErr w:type="spellStart"/>
                      <w:r>
                        <w:t>Delete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727662" w:rsidRDefault="00727662" w:rsidP="00E31690">
      <w:p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</w:p>
    <w:p w:rsidR="00727662" w:rsidRDefault="00727662" w:rsidP="00E31690">
      <w:p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</w:p>
    <w:p w:rsidR="00727662" w:rsidRDefault="00727662" w:rsidP="00E31690">
      <w:p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</w:p>
    <w:p w:rsidR="00727662" w:rsidRPr="00E31690" w:rsidRDefault="00727662" w:rsidP="00E31690">
      <w:p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  <w:r>
        <w:rPr>
          <w:b/>
          <w:noProof/>
          <w:color w:val="0070C0"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1099185</wp:posOffset>
                </wp:positionH>
                <wp:positionV relativeFrom="paragraph">
                  <wp:posOffset>133985</wp:posOffset>
                </wp:positionV>
                <wp:extent cx="304800" cy="885825"/>
                <wp:effectExtent l="57150" t="0" r="19050" b="66675"/>
                <wp:wrapNone/>
                <wp:docPr id="80" name="Connecteur droit avec flèch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885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80" o:spid="_x0000_s1026" type="#_x0000_t32" style="position:absolute;margin-left:86.55pt;margin-top:10.55pt;width:24pt;height:69.75pt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" strokecolor="red">
                <v:stroke endarrow="open"/>
              </v:shape>
            </w:pict>
          </mc:Fallback>
        </mc:AlternateContent>
      </w:r>
      <w:r>
        <w:rPr>
          <w:b/>
          <w:noProof/>
          <w:color w:val="0070C0"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133984</wp:posOffset>
                </wp:positionV>
                <wp:extent cx="552450" cy="4200525"/>
                <wp:effectExtent l="0" t="0" r="76200" b="66675"/>
                <wp:wrapNone/>
                <wp:docPr id="79" name="Connecteur droit avec flèch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4200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79" o:spid="_x0000_s1026" type="#_x0000_t32" style="position:absolute;margin-left:110.55pt;margin-top:10.55pt;width:43.5pt;height:330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" strokecolor="red">
                <v:stroke endarrow="open"/>
              </v:shape>
            </w:pict>
          </mc:Fallback>
        </mc:AlternateContent>
      </w:r>
    </w:p>
    <w:p w:rsidR="00E31690" w:rsidRPr="00E31690" w:rsidRDefault="00E31690" w:rsidP="00E31690">
      <w:pPr>
        <w:tabs>
          <w:tab w:val="clear" w:pos="3119"/>
          <w:tab w:val="left" w:pos="4820"/>
          <w:tab w:val="left" w:pos="9640"/>
        </w:tabs>
        <w:spacing w:after="0"/>
        <w:rPr>
          <w:b/>
          <w:color w:val="0070C0"/>
        </w:rPr>
      </w:pPr>
    </w:p>
    <w:p w:rsidR="00C00E70" w:rsidRDefault="00727662" w:rsidP="003B6D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4928235</wp:posOffset>
                </wp:positionH>
                <wp:positionV relativeFrom="paragraph">
                  <wp:posOffset>3108325</wp:posOffset>
                </wp:positionV>
                <wp:extent cx="95250" cy="1724025"/>
                <wp:effectExtent l="0" t="38100" r="95250" b="28575"/>
                <wp:wrapNone/>
                <wp:docPr id="81" name="Connecteur droit avec flèch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1724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81" o:spid="_x0000_s1026" type="#_x0000_t32" style="position:absolute;margin-left:388.05pt;margin-top:244.75pt;width:7.5pt;height:135.75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" strokecolor="red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4232910</wp:posOffset>
                </wp:positionH>
                <wp:positionV relativeFrom="paragraph">
                  <wp:posOffset>2784475</wp:posOffset>
                </wp:positionV>
                <wp:extent cx="1638300" cy="323850"/>
                <wp:effectExtent l="0" t="0" r="19050" b="19050"/>
                <wp:wrapNone/>
                <wp:docPr id="78" name="Ellips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2385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78" o:spid="_x0000_s1026" style="position:absolute;margin-left:333.3pt;margin-top:219.25pt;width:129pt;height:25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" filled="f" strokecolor="red" strokeweight=".25pt">
                <v:textbox inset=",2.5mm,,2.5mm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1604010</wp:posOffset>
                </wp:positionH>
                <wp:positionV relativeFrom="paragraph">
                  <wp:posOffset>4013200</wp:posOffset>
                </wp:positionV>
                <wp:extent cx="695325" cy="247650"/>
                <wp:effectExtent l="0" t="0" r="28575" b="19050"/>
                <wp:wrapNone/>
                <wp:docPr id="77" name="Ellips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4765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77" o:spid="_x0000_s1026" style="position:absolute;margin-left:126.3pt;margin-top:316pt;width:54.75pt;height:19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" filled="f" strokecolor="red" strokeweight=".25pt">
                <v:textbox inset=",2.5mm,,2.5mm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698500</wp:posOffset>
                </wp:positionV>
                <wp:extent cx="2295525" cy="1466850"/>
                <wp:effectExtent l="0" t="0" r="28575" b="19050"/>
                <wp:wrapNone/>
                <wp:docPr id="76" name="Rectangle à coins arrondi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146685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76" o:spid="_x0000_s1026" style="position:absolute;margin-left:.3pt;margin-top:55pt;width:180.75pt;height:115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" filled="f" strokecolor="red" strokeweight=".25pt">
                <v:textbox inset=",2.5mm,,2.5mm"/>
              </v:roundrect>
            </w:pict>
          </mc:Fallback>
        </mc:AlternateContent>
      </w:r>
      <w:r w:rsidR="0022002D">
        <w:rPr>
          <w:noProof/>
          <w:lang w:eastAsia="fr-FR"/>
        </w:rPr>
        <w:drawing>
          <wp:inline distT="0" distB="0" distL="0" distR="0" wp14:anchorId="49837E15" wp14:editId="5488C864">
            <wp:extent cx="5972810" cy="4479925"/>
            <wp:effectExtent l="0" t="0" r="889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1F" w:rsidRDefault="00073A1F" w:rsidP="003B6D39"/>
    <w:p w:rsidR="00073A1F" w:rsidRDefault="00073A1F" w:rsidP="003B6D39"/>
    <w:p w:rsidR="00073A1F" w:rsidRDefault="00073A1F" w:rsidP="003B6D39"/>
    <w:p w:rsidR="00073A1F" w:rsidRDefault="00073A1F" w:rsidP="003B6D39"/>
    <w:p w:rsidR="00073A1F" w:rsidRDefault="000701F6" w:rsidP="003B6D39">
      <w:r w:rsidRPr="000701F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7E1A07" wp14:editId="2BB95456">
                <wp:simplePos x="0" y="0"/>
                <wp:positionH relativeFrom="column">
                  <wp:posOffset>3966210</wp:posOffset>
                </wp:positionH>
                <wp:positionV relativeFrom="paragraph">
                  <wp:posOffset>-291465</wp:posOffset>
                </wp:positionV>
                <wp:extent cx="2047875" cy="571500"/>
                <wp:effectExtent l="76200" t="38100" r="104775" b="114300"/>
                <wp:wrapNone/>
                <wp:docPr id="54" name="Rectangle à coins arrondi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5715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0701F6">
                            <w:r>
                              <w:t xml:space="preserve">2. Confirmer le </w:t>
                            </w:r>
                            <w:proofErr w:type="spellStart"/>
                            <w:r>
                              <w:t>delete</w:t>
                            </w:r>
                            <w:proofErr w:type="spellEnd"/>
                            <w:r>
                              <w:t xml:space="preserve"> du job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54" o:spid="_x0000_s1041" style="position:absolute;margin-left:312.3pt;margin-top:-22.95pt;width:161.25pt;height: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" fillcolor="#0e395d [1641]" stroked="f">
                <v:fill color2="#1b69ac [3017]" rotate="t" angle="180" colors="0 #015399;52429f #056fc9;1 #0170cd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0701F6">
                      <w:r>
                        <w:t xml:space="preserve">2. Confirmer le </w:t>
                      </w:r>
                      <w:proofErr w:type="spellStart"/>
                      <w:r>
                        <w:t>delete</w:t>
                      </w:r>
                      <w:proofErr w:type="spellEnd"/>
                      <w:r>
                        <w:t xml:space="preserve"> du job 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A1F" w:rsidRDefault="00073A1F" w:rsidP="003B6D39">
      <w:pPr>
        <w:rPr>
          <w:noProof/>
          <w:lang w:eastAsia="fr-FR"/>
        </w:rPr>
      </w:pPr>
    </w:p>
    <w:p w:rsidR="00073A1F" w:rsidRDefault="00073A1F" w:rsidP="003B6D39">
      <w:pPr>
        <w:rPr>
          <w:noProof/>
          <w:lang w:eastAsia="fr-FR"/>
        </w:rPr>
      </w:pPr>
    </w:p>
    <w:p w:rsidR="00073A1F" w:rsidRDefault="00073A1F" w:rsidP="003B6D39">
      <w:pPr>
        <w:rPr>
          <w:noProof/>
          <w:lang w:eastAsia="fr-FR"/>
        </w:rPr>
      </w:pPr>
    </w:p>
    <w:p w:rsidR="00FD46B6" w:rsidRDefault="00FD46B6" w:rsidP="003B6D39">
      <w:pPr>
        <w:rPr>
          <w:noProof/>
          <w:lang w:eastAsia="fr-FR"/>
        </w:rPr>
      </w:pPr>
    </w:p>
    <w:p w:rsidR="00B55447" w:rsidRDefault="00B55447">
      <w:pPr>
        <w:tabs>
          <w:tab w:val="clear" w:pos="3119"/>
        </w:tabs>
        <w:spacing w:after="0"/>
        <w:contextualSpacing w:val="0"/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:rsidR="00FD46B6" w:rsidRDefault="00FD46B6" w:rsidP="00CA4F1D">
      <w:pPr>
        <w:pStyle w:val="Titre1"/>
      </w:pPr>
      <w:bookmarkStart w:id="14" w:name="_Toc443491580"/>
      <w:r w:rsidRPr="00FD46B6">
        <w:lastRenderedPageBreak/>
        <w:t>Génération des lanceurs</w:t>
      </w:r>
      <w:bookmarkEnd w:id="14"/>
    </w:p>
    <w:p w:rsidR="00F00E8C" w:rsidRDefault="00F00E8C" w:rsidP="00B55447">
      <w:pPr>
        <w:rPr>
          <w:lang w:val="en-US" w:eastAsia="en-US"/>
        </w:rPr>
      </w:pPr>
    </w:p>
    <w:p w:rsidR="00F00E8C" w:rsidRDefault="00E9245D" w:rsidP="00B55447">
      <w:pPr>
        <w:rPr>
          <w:lang w:eastAsia="en-US"/>
        </w:rPr>
      </w:pPr>
      <w:r>
        <w:rPr>
          <w:lang w:eastAsia="en-US"/>
        </w:rPr>
        <w:t xml:space="preserve">L’utilisation </w:t>
      </w:r>
      <w:r w:rsidR="00F00E8C" w:rsidRPr="00F00E8C">
        <w:rPr>
          <w:lang w:eastAsia="en-US"/>
        </w:rPr>
        <w:t>d’un lanceur est act</w:t>
      </w:r>
      <w:r w:rsidR="00F00E8C">
        <w:rPr>
          <w:lang w:eastAsia="en-US"/>
        </w:rPr>
        <w:t xml:space="preserve">ivée </w:t>
      </w:r>
      <w:r>
        <w:rPr>
          <w:lang w:eastAsia="en-US"/>
        </w:rPr>
        <w:t xml:space="preserve">par défaut </w:t>
      </w:r>
      <w:r w:rsidR="00F00E8C">
        <w:rPr>
          <w:lang w:eastAsia="en-US"/>
        </w:rPr>
        <w:t>lors de la création d’un job de type cmd.</w:t>
      </w:r>
    </w:p>
    <w:p w:rsidR="00F00E8C" w:rsidRDefault="00F00E8C" w:rsidP="00B55447">
      <w:pPr>
        <w:rPr>
          <w:lang w:eastAsia="en-US"/>
        </w:rPr>
      </w:pPr>
      <w:r>
        <w:rPr>
          <w:lang w:eastAsia="en-US"/>
        </w:rPr>
        <w:t xml:space="preserve">Si on utilise le lanceur qui est </w:t>
      </w:r>
      <w:r w:rsidR="00E9245D">
        <w:rPr>
          <w:lang w:eastAsia="en-US"/>
        </w:rPr>
        <w:t xml:space="preserve">prédéfini, </w:t>
      </w:r>
      <w:r>
        <w:rPr>
          <w:lang w:eastAsia="en-US"/>
        </w:rPr>
        <w:t xml:space="preserve">il faut modifier la variable </w:t>
      </w:r>
      <w:r w:rsidRPr="000B0A46">
        <w:rPr>
          <w:highlight w:val="red"/>
          <w:lang w:eastAsia="en-US"/>
        </w:rPr>
        <w:t>LANCEUR</w:t>
      </w:r>
      <w:r>
        <w:rPr>
          <w:lang w:eastAsia="en-US"/>
        </w:rPr>
        <w:t xml:space="preserve"> qui contient la command</w:t>
      </w:r>
      <w:r w:rsidR="00E9245D">
        <w:rPr>
          <w:lang w:eastAsia="en-US"/>
        </w:rPr>
        <w:t>e</w:t>
      </w:r>
      <w:r>
        <w:rPr>
          <w:lang w:eastAsia="en-US"/>
        </w:rPr>
        <w:t xml:space="preserve"> à exécuter.</w:t>
      </w:r>
    </w:p>
    <w:p w:rsidR="00F00E8C" w:rsidRDefault="00F00E8C" w:rsidP="00B55447">
      <w:pPr>
        <w:rPr>
          <w:lang w:eastAsia="en-US"/>
        </w:rPr>
      </w:pPr>
      <w:r>
        <w:rPr>
          <w:lang w:eastAsia="en-US"/>
        </w:rPr>
        <w:t>Il est possible de désactiver la création du lanceur, d’utiliser un lanceur diffèrent ou d’importer dans la définition du job un script lanceur qui est déjà existant.</w:t>
      </w:r>
    </w:p>
    <w:p w:rsidR="00F00E8C" w:rsidRDefault="00C20F0C" w:rsidP="00B55447">
      <w:pPr>
        <w:rPr>
          <w:lang w:eastAsia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-129540</wp:posOffset>
                </wp:positionH>
                <wp:positionV relativeFrom="paragraph">
                  <wp:posOffset>146685</wp:posOffset>
                </wp:positionV>
                <wp:extent cx="5219700" cy="381000"/>
                <wp:effectExtent l="76200" t="38100" r="95250" b="114300"/>
                <wp:wrapNone/>
                <wp:docPr id="82" name="Rectangle à coins arrondi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0" cy="3810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C20F0C">
                            <w:r>
                              <w:t xml:space="preserve">Active/désactive l’utilisation d’un </w:t>
                            </w:r>
                            <w:proofErr w:type="spellStart"/>
                            <w:r>
                              <w:t>template</w:t>
                            </w:r>
                            <w:proofErr w:type="spellEnd"/>
                            <w:r>
                              <w:t xml:space="preserve"> de lanceurs pour les scripts </w:t>
                            </w:r>
                            <w:proofErr w:type="spellStart"/>
                            <w:r>
                              <w:t>windows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B022DF" w:rsidRDefault="00B022DF" w:rsidP="00C20F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82" o:spid="_x0000_s1042" style="position:absolute;margin-left:-10.2pt;margin-top:11.55pt;width:411pt;height:30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" fillcolor="#285937 [1636]" stroked="f">
                <v:fill color2="#4aa365 [3012]" rotate="t" angle="180" colors="0 #2d8c4a;52429f #3eb763;1 #3cbb62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C20F0C">
                      <w:r>
                        <w:t xml:space="preserve">Active/désactive l’utilisation d’un </w:t>
                      </w:r>
                      <w:proofErr w:type="spellStart"/>
                      <w:r>
                        <w:t>template</w:t>
                      </w:r>
                      <w:proofErr w:type="spellEnd"/>
                      <w:r>
                        <w:t xml:space="preserve"> de lanceurs pour les scripts </w:t>
                      </w:r>
                      <w:proofErr w:type="spellStart"/>
                      <w:r>
                        <w:t>windows</w:t>
                      </w:r>
                      <w:proofErr w:type="spellEnd"/>
                      <w:r>
                        <w:t>.</w:t>
                      </w:r>
                    </w:p>
                    <w:p w:rsidR="00B022DF" w:rsidRDefault="00B022DF" w:rsidP="00C20F0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F00E8C" w:rsidRPr="00F00E8C" w:rsidRDefault="00F00E8C" w:rsidP="00B55447">
      <w:pPr>
        <w:rPr>
          <w:lang w:eastAsia="en-US"/>
        </w:rPr>
      </w:pPr>
    </w:p>
    <w:p w:rsidR="00B55447" w:rsidRPr="00F00E8C" w:rsidRDefault="00B55447" w:rsidP="00B55447">
      <w:pPr>
        <w:rPr>
          <w:lang w:eastAsia="en-US"/>
        </w:rPr>
      </w:pPr>
    </w:p>
    <w:p w:rsidR="00B55447" w:rsidRPr="00F00E8C" w:rsidRDefault="002F3A0D" w:rsidP="00B55447">
      <w:pPr>
        <w:rPr>
          <w:lang w:eastAsia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184785</wp:posOffset>
                </wp:positionH>
                <wp:positionV relativeFrom="paragraph">
                  <wp:posOffset>45719</wp:posOffset>
                </wp:positionV>
                <wp:extent cx="561975" cy="1971675"/>
                <wp:effectExtent l="0" t="0" r="66675" b="66675"/>
                <wp:wrapNone/>
                <wp:docPr id="98" name="Connecteur droit avec flèch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1971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98" o:spid="_x0000_s1026" type="#_x0000_t32" style="position:absolute;margin-left:14.55pt;margin-top:3.6pt;width:44.25pt;height:155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" strokecolor="red">
                <v:stroke endarrow="open"/>
              </v:shape>
            </w:pict>
          </mc:Fallback>
        </mc:AlternateContent>
      </w:r>
      <w:r w:rsidR="00C20F0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811C65" wp14:editId="412B2A1B">
                <wp:simplePos x="0" y="0"/>
                <wp:positionH relativeFrom="column">
                  <wp:posOffset>965835</wp:posOffset>
                </wp:positionH>
                <wp:positionV relativeFrom="paragraph">
                  <wp:posOffset>131445</wp:posOffset>
                </wp:positionV>
                <wp:extent cx="5343525" cy="381000"/>
                <wp:effectExtent l="76200" t="38100" r="104775" b="114300"/>
                <wp:wrapNone/>
                <wp:docPr id="83" name="Rectangle à coins arrondi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810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C20F0C">
                            <w:pPr>
                              <w:jc w:val="center"/>
                            </w:pPr>
                            <w:r>
                              <w:t xml:space="preserve">Active/désactive l’utilisation d’un </w:t>
                            </w:r>
                            <w:proofErr w:type="spellStart"/>
                            <w:r>
                              <w:t>template</w:t>
                            </w:r>
                            <w:proofErr w:type="spellEnd"/>
                            <w:r>
                              <w:t xml:space="preserve"> de lanceurs pour les scripts </w:t>
                            </w:r>
                            <w:proofErr w:type="spellStart"/>
                            <w:r>
                              <w:t>unix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83" o:spid="_x0000_s1043" style="position:absolute;margin-left:76.05pt;margin-top:10.35pt;width:420.75pt;height:30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" fillcolor="#0d494b [1637]" stroked="f">
                <v:fill color2="#19878b [3013]" rotate="t" angle="180" colors="0 #03777b;52429f #089da2;1 #05a0a6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C20F0C">
                      <w:pPr>
                        <w:jc w:val="center"/>
                      </w:pPr>
                      <w:r>
                        <w:t xml:space="preserve">Active/désactive l’utilisation d’un </w:t>
                      </w:r>
                      <w:proofErr w:type="spellStart"/>
                      <w:r>
                        <w:t>template</w:t>
                      </w:r>
                      <w:proofErr w:type="spellEnd"/>
                      <w:r>
                        <w:t xml:space="preserve"> de lanceurs pour les scripts </w:t>
                      </w:r>
                      <w:proofErr w:type="spellStart"/>
                      <w:r>
                        <w:t>unix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B55447" w:rsidRPr="00F00E8C" w:rsidRDefault="00B55447" w:rsidP="00B55447">
      <w:pPr>
        <w:rPr>
          <w:lang w:eastAsia="en-US"/>
        </w:rPr>
      </w:pPr>
    </w:p>
    <w:p w:rsidR="00B55447" w:rsidRDefault="00B55447" w:rsidP="00B55447">
      <w:pPr>
        <w:rPr>
          <w:lang w:eastAsia="en-US"/>
        </w:rPr>
      </w:pPr>
    </w:p>
    <w:p w:rsidR="0005663F" w:rsidRDefault="002F3A0D" w:rsidP="00B55447">
      <w:pPr>
        <w:rPr>
          <w:lang w:eastAsia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1565910</wp:posOffset>
                </wp:positionH>
                <wp:positionV relativeFrom="paragraph">
                  <wp:posOffset>30479</wp:posOffset>
                </wp:positionV>
                <wp:extent cx="781050" cy="1781175"/>
                <wp:effectExtent l="38100" t="0" r="19050" b="66675"/>
                <wp:wrapNone/>
                <wp:docPr id="100" name="Connecteur droit avec flèch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1781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00" o:spid="_x0000_s1026" type="#_x0000_t32" style="position:absolute;margin-left:123.3pt;margin-top:2.4pt;width:61.5pt;height:140.25pt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" strokecolor="red">
                <v:stroke endarrow="open"/>
              </v:shape>
            </w:pict>
          </mc:Fallback>
        </mc:AlternateContent>
      </w:r>
    </w:p>
    <w:p w:rsidR="0005663F" w:rsidRDefault="00F20177" w:rsidP="00B55447">
      <w:pPr>
        <w:rPr>
          <w:lang w:eastAsia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39EEA1B" wp14:editId="6287FF8C">
                <wp:simplePos x="0" y="0"/>
                <wp:positionH relativeFrom="column">
                  <wp:posOffset>2623185</wp:posOffset>
                </wp:positionH>
                <wp:positionV relativeFrom="paragraph">
                  <wp:posOffset>12700</wp:posOffset>
                </wp:positionV>
                <wp:extent cx="2838450" cy="381000"/>
                <wp:effectExtent l="76200" t="38100" r="95250" b="114300"/>
                <wp:wrapNone/>
                <wp:docPr id="84" name="Rectangle à coins arrondi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3810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05663F">
                            <w:r>
                              <w:t xml:space="preserve">Chargement d’un </w:t>
                            </w:r>
                            <w:proofErr w:type="spellStart"/>
                            <w:r>
                              <w:t>template</w:t>
                            </w:r>
                            <w:proofErr w:type="spellEnd"/>
                            <w:r>
                              <w:t xml:space="preserve"> pour </w:t>
                            </w:r>
                            <w:proofErr w:type="spellStart"/>
                            <w:r>
                              <w:t>windows</w:t>
                            </w:r>
                            <w:proofErr w:type="spellEnd"/>
                          </w:p>
                          <w:p w:rsidR="00B022DF" w:rsidRDefault="00B022DF" w:rsidP="0005663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84" o:spid="_x0000_s1044" style="position:absolute;margin-left:206.55pt;margin-top:1pt;width:223.5pt;height:30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" fillcolor="#4c6106 [1638]" stroked="f">
                <v:fill color2="#8cb20c [3014]" rotate="t" angle="180" colors="0 #7aa100;52429f #a0d300;1 #a4d800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05663F">
                      <w:r>
                        <w:t xml:space="preserve">Chargement d’un </w:t>
                      </w:r>
                      <w:proofErr w:type="spellStart"/>
                      <w:r>
                        <w:t>template</w:t>
                      </w:r>
                      <w:proofErr w:type="spellEnd"/>
                      <w:r>
                        <w:t xml:space="preserve"> pour </w:t>
                      </w:r>
                      <w:proofErr w:type="spellStart"/>
                      <w:r>
                        <w:t>windows</w:t>
                      </w:r>
                      <w:proofErr w:type="spellEnd"/>
                    </w:p>
                    <w:p w:rsidR="00B022DF" w:rsidRDefault="00B022DF" w:rsidP="0005663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05663F" w:rsidRDefault="0005663F" w:rsidP="00B55447">
      <w:pPr>
        <w:rPr>
          <w:lang w:eastAsia="en-US"/>
        </w:rPr>
      </w:pPr>
    </w:p>
    <w:p w:rsidR="0005663F" w:rsidRDefault="002F3A0D" w:rsidP="00B55447">
      <w:pPr>
        <w:rPr>
          <w:lang w:eastAsia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1518285</wp:posOffset>
                </wp:positionH>
                <wp:positionV relativeFrom="paragraph">
                  <wp:posOffset>72390</wp:posOffset>
                </wp:positionV>
                <wp:extent cx="1162050" cy="1543050"/>
                <wp:effectExtent l="38100" t="0" r="19050" b="57150"/>
                <wp:wrapNone/>
                <wp:docPr id="101" name="Connecteur droit avec flèch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050" cy="154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01" o:spid="_x0000_s1026" type="#_x0000_t32" style="position:absolute;margin-left:119.55pt;margin-top:5.7pt;width:91.5pt;height:121.5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" strokecolor="red">
                <v:stroke endarrow="open"/>
              </v:shape>
            </w:pict>
          </mc:Fallback>
        </mc:AlternateContent>
      </w:r>
    </w:p>
    <w:p w:rsidR="0005663F" w:rsidRDefault="00F20177" w:rsidP="00B55447">
      <w:pPr>
        <w:rPr>
          <w:lang w:eastAsia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585D7ED" wp14:editId="4AB95C77">
                <wp:simplePos x="0" y="0"/>
                <wp:positionH relativeFrom="column">
                  <wp:posOffset>3185160</wp:posOffset>
                </wp:positionH>
                <wp:positionV relativeFrom="paragraph">
                  <wp:posOffset>16510</wp:posOffset>
                </wp:positionV>
                <wp:extent cx="2838450" cy="381000"/>
                <wp:effectExtent l="76200" t="38100" r="95250" b="114300"/>
                <wp:wrapNone/>
                <wp:docPr id="90" name="Rectangle à coins arrondi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3810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05663F">
                            <w:r>
                              <w:t xml:space="preserve">Chargement d’un </w:t>
                            </w:r>
                            <w:proofErr w:type="spellStart"/>
                            <w:r>
                              <w:t>template</w:t>
                            </w:r>
                            <w:proofErr w:type="spellEnd"/>
                            <w:r>
                              <w:t xml:space="preserve"> pour </w:t>
                            </w:r>
                            <w:proofErr w:type="spellStart"/>
                            <w:r>
                              <w:t>unix</w:t>
                            </w:r>
                            <w:proofErr w:type="spellEnd"/>
                          </w:p>
                          <w:p w:rsidR="00B022DF" w:rsidRDefault="00B022DF" w:rsidP="0005663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90" o:spid="_x0000_s1045" style="position:absolute;margin-left:250.8pt;margin-top:1.3pt;width:223.5pt;height:30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" fillcolor="#0e395d [1641]" stroked="f">
                <v:fill color2="#1b69ac [3017]" rotate="t" angle="180" colors="0 #015399;52429f #056fc9;1 #0170cd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05663F">
                      <w:r>
                        <w:t xml:space="preserve">Chargement d’un </w:t>
                      </w:r>
                      <w:proofErr w:type="spellStart"/>
                      <w:r>
                        <w:t>template</w:t>
                      </w:r>
                      <w:proofErr w:type="spellEnd"/>
                      <w:r>
                        <w:t xml:space="preserve"> pour </w:t>
                      </w:r>
                      <w:proofErr w:type="spellStart"/>
                      <w:r>
                        <w:t>unix</w:t>
                      </w:r>
                      <w:proofErr w:type="spellEnd"/>
                    </w:p>
                    <w:p w:rsidR="00B022DF" w:rsidRDefault="00B022DF" w:rsidP="0005663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05663F" w:rsidRDefault="0005663F" w:rsidP="00B55447">
      <w:pPr>
        <w:rPr>
          <w:lang w:eastAsia="en-US"/>
        </w:rPr>
      </w:pPr>
    </w:p>
    <w:p w:rsidR="0005663F" w:rsidRDefault="002F3A0D" w:rsidP="00B55447">
      <w:pPr>
        <w:rPr>
          <w:lang w:eastAsia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1518285</wp:posOffset>
                </wp:positionH>
                <wp:positionV relativeFrom="paragraph">
                  <wp:posOffset>76200</wp:posOffset>
                </wp:positionV>
                <wp:extent cx="1666875" cy="1257300"/>
                <wp:effectExtent l="38100" t="0" r="28575" b="57150"/>
                <wp:wrapNone/>
                <wp:docPr id="102" name="Connecteur droit avec flèch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6875" cy="1257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02" o:spid="_x0000_s1026" type="#_x0000_t32" style="position:absolute;margin-left:119.55pt;margin-top:6pt;width:131.25pt;height:99pt;flip:x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" strokecolor="red">
                <v:stroke endarrow="open"/>
              </v:shape>
            </w:pict>
          </mc:Fallback>
        </mc:AlternateContent>
      </w:r>
    </w:p>
    <w:p w:rsidR="00073A1F" w:rsidRDefault="004A7170" w:rsidP="003B6D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1070610</wp:posOffset>
                </wp:positionH>
                <wp:positionV relativeFrom="paragraph">
                  <wp:posOffset>2525395</wp:posOffset>
                </wp:positionV>
                <wp:extent cx="1390650" cy="2219325"/>
                <wp:effectExtent l="0" t="38100" r="57150" b="28575"/>
                <wp:wrapNone/>
                <wp:docPr id="89" name="Connecteur droit avec flèch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0650" cy="2219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89" o:spid="_x0000_s1026" type="#_x0000_t32" style="position:absolute;margin-left:84.3pt;margin-top:198.85pt;width:109.5pt;height:174.75pt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" strokecolor="red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2413635</wp:posOffset>
                </wp:positionH>
                <wp:positionV relativeFrom="paragraph">
                  <wp:posOffset>2353945</wp:posOffset>
                </wp:positionV>
                <wp:extent cx="904875" cy="238125"/>
                <wp:effectExtent l="0" t="0" r="28575" b="28575"/>
                <wp:wrapNone/>
                <wp:docPr id="88" name="Ellips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3812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88" o:spid="_x0000_s1026" style="position:absolute;margin-left:190.05pt;margin-top:185.35pt;width:71.25pt;height:18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" filled="f" strokecolor="red" strokeweight=".25pt">
                <v:textbox inset=",2.5mm,,2.5mm"/>
              </v:oval>
            </w:pict>
          </mc:Fallback>
        </mc:AlternateContent>
      </w:r>
      <w:r w:rsidR="000B0A4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2413635</wp:posOffset>
                </wp:positionH>
                <wp:positionV relativeFrom="paragraph">
                  <wp:posOffset>3020695</wp:posOffset>
                </wp:positionV>
                <wp:extent cx="1533525" cy="171450"/>
                <wp:effectExtent l="0" t="0" r="28575" b="1905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4" o:spid="_x0000_s1026" style="position:absolute;margin-left:190.05pt;margin-top:237.85pt;width:120.75pt;height:13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" filled="f" strokecolor="red" strokeweight="1pt">
                <v:textbox inset=",2.5mm,,2.5mm"/>
              </v:rect>
            </w:pict>
          </mc:Fallback>
        </mc:AlternateContent>
      </w:r>
      <w:r w:rsidR="002F3A0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1022985</wp:posOffset>
                </wp:positionH>
                <wp:positionV relativeFrom="paragraph">
                  <wp:posOffset>1591945</wp:posOffset>
                </wp:positionV>
                <wp:extent cx="152400" cy="3152775"/>
                <wp:effectExtent l="0" t="38100" r="95250" b="28575"/>
                <wp:wrapNone/>
                <wp:docPr id="103" name="Connecteur droit avec flèch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3152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03" o:spid="_x0000_s1026" type="#_x0000_t32" style="position:absolute;margin-left:80.55pt;margin-top:125.35pt;width:12pt;height:248.25pt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" strokecolor="red">
                <v:stroke endarrow="open"/>
              </v:shape>
            </w:pict>
          </mc:Fallback>
        </mc:AlternateContent>
      </w:r>
      <w:r w:rsidR="002F3A0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E708937" wp14:editId="6E4CEBF4">
                <wp:simplePos x="0" y="0"/>
                <wp:positionH relativeFrom="column">
                  <wp:posOffset>527685</wp:posOffset>
                </wp:positionH>
                <wp:positionV relativeFrom="paragraph">
                  <wp:posOffset>410845</wp:posOffset>
                </wp:positionV>
                <wp:extent cx="1038225" cy="190500"/>
                <wp:effectExtent l="0" t="0" r="28575" b="19050"/>
                <wp:wrapNone/>
                <wp:docPr id="97" name="Ellips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90500"/>
                        </a:xfrm>
                        <a:prstGeom prst="ellipse">
                          <a:avLst/>
                        </a:prstGeom>
                        <a:noFill/>
                        <a:ln w="317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97" o:spid="_x0000_s1026" style="position:absolute;margin-left:41.55pt;margin-top:32.35pt;width:81.75pt;height: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" filled="f" strokecolor="red" strokeweight=".25pt">
                <v:textbox inset=",2.5mm,,2.5mm"/>
              </v:oval>
            </w:pict>
          </mc:Fallback>
        </mc:AlternateContent>
      </w:r>
      <w:r w:rsidR="002F3A0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DA7CCAB" wp14:editId="5963AC36">
                <wp:simplePos x="0" y="0"/>
                <wp:positionH relativeFrom="column">
                  <wp:posOffset>527685</wp:posOffset>
                </wp:positionH>
                <wp:positionV relativeFrom="paragraph">
                  <wp:posOffset>601345</wp:posOffset>
                </wp:positionV>
                <wp:extent cx="1038225" cy="190500"/>
                <wp:effectExtent l="0" t="0" r="28575" b="19050"/>
                <wp:wrapNone/>
                <wp:docPr id="96" name="Ellips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90500"/>
                        </a:xfrm>
                        <a:prstGeom prst="ellipse">
                          <a:avLst/>
                        </a:prstGeom>
                        <a:noFill/>
                        <a:ln w="317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96" o:spid="_x0000_s1026" style="position:absolute;margin-left:41.55pt;margin-top:47.35pt;width:81.75pt;height: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" filled="f" strokecolor="red" strokeweight=".25pt">
                <v:textbox inset=",2.5mm,,2.5mm"/>
              </v:oval>
            </w:pict>
          </mc:Fallback>
        </mc:AlternateContent>
      </w:r>
      <w:r w:rsidR="002F3A0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EE840CB" wp14:editId="1F0A7F12">
                <wp:simplePos x="0" y="0"/>
                <wp:positionH relativeFrom="column">
                  <wp:posOffset>480060</wp:posOffset>
                </wp:positionH>
                <wp:positionV relativeFrom="paragraph">
                  <wp:posOffset>915670</wp:posOffset>
                </wp:positionV>
                <wp:extent cx="1038225" cy="190500"/>
                <wp:effectExtent l="0" t="0" r="28575" b="19050"/>
                <wp:wrapNone/>
                <wp:docPr id="94" name="Ellips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90500"/>
                        </a:xfrm>
                        <a:prstGeom prst="ellipse">
                          <a:avLst/>
                        </a:prstGeom>
                        <a:noFill/>
                        <a:ln w="317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94" o:spid="_x0000_s1026" style="position:absolute;margin-left:37.8pt;margin-top:72.1pt;width:81.75pt;height: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" filled="f" strokecolor="red" strokeweight=".25pt">
                <v:textbox inset=",2.5mm,,2.5mm"/>
              </v:oval>
            </w:pict>
          </mc:Fallback>
        </mc:AlternateContent>
      </w:r>
      <w:r w:rsidR="002F3A0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103551E" wp14:editId="17E517CC">
                <wp:simplePos x="0" y="0"/>
                <wp:positionH relativeFrom="column">
                  <wp:posOffset>480060</wp:posOffset>
                </wp:positionH>
                <wp:positionV relativeFrom="paragraph">
                  <wp:posOffset>1106170</wp:posOffset>
                </wp:positionV>
                <wp:extent cx="1038225" cy="190500"/>
                <wp:effectExtent l="0" t="0" r="28575" b="19050"/>
                <wp:wrapNone/>
                <wp:docPr id="93" name="Ellips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90500"/>
                        </a:xfrm>
                        <a:prstGeom prst="ellipse">
                          <a:avLst/>
                        </a:prstGeom>
                        <a:noFill/>
                        <a:ln w="317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93" o:spid="_x0000_s1026" style="position:absolute;margin-left:37.8pt;margin-top:87.1pt;width:81.75pt;height:1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" filled="f" strokecolor="red" strokeweight=".25pt">
                <v:textbox inset=",2.5mm,,2.5mm"/>
              </v:oval>
            </w:pict>
          </mc:Fallback>
        </mc:AlternateContent>
      </w:r>
      <w:r w:rsidR="002F3A0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1401445</wp:posOffset>
                </wp:positionV>
                <wp:extent cx="1038225" cy="190500"/>
                <wp:effectExtent l="0" t="0" r="28575" b="19050"/>
                <wp:wrapNone/>
                <wp:docPr id="92" name="Ellips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905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92" o:spid="_x0000_s1026" style="position:absolute;margin-left:41.55pt;margin-top:110.35pt;width:81.75pt;height:1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" filled="f" strokecolor="red" strokeweight=".25pt">
                <v:textbox inset=",2.5mm,,2.5mm"/>
              </v:oval>
            </w:pict>
          </mc:Fallback>
        </mc:AlternateContent>
      </w:r>
      <w:r w:rsidR="0022002D">
        <w:rPr>
          <w:noProof/>
          <w:lang w:eastAsia="fr-FR"/>
        </w:rPr>
        <w:drawing>
          <wp:inline distT="0" distB="0" distL="0" distR="0" wp14:anchorId="7CAE670A" wp14:editId="49B3E750">
            <wp:extent cx="6124575" cy="460057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073A1F" w:rsidRDefault="0005663F" w:rsidP="003B6D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B04846E" wp14:editId="6759490C">
                <wp:simplePos x="0" y="0"/>
                <wp:positionH relativeFrom="column">
                  <wp:posOffset>3810</wp:posOffset>
                </wp:positionH>
                <wp:positionV relativeFrom="paragraph">
                  <wp:posOffset>134620</wp:posOffset>
                </wp:positionV>
                <wp:extent cx="6124575" cy="561975"/>
                <wp:effectExtent l="76200" t="38100" r="104775" b="123825"/>
                <wp:wrapNone/>
                <wp:docPr id="91" name="Rectangle à coins arrondi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575" cy="56197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2DF" w:rsidRDefault="00B022DF" w:rsidP="0005663F">
                            <w:r>
                              <w:t xml:space="preserve">Import du contenu des scripts lanceurs qui sont dans un répertoire </w:t>
                            </w:r>
                            <w:r w:rsidR="004A7170">
                              <w:t xml:space="preserve">et fait la mise à </w:t>
                            </w:r>
                            <w:proofErr w:type="spellStart"/>
                            <w:r w:rsidR="004A7170">
                              <w:t>jourt</w:t>
                            </w:r>
                            <w:proofErr w:type="spellEnd"/>
                            <w:r w:rsidR="004A7170">
                              <w:t xml:space="preserve"> du </w:t>
                            </w:r>
                            <w:r>
                              <w:t xml:space="preserve">champ </w:t>
                            </w:r>
                            <w:r w:rsidRPr="00AD712E">
                              <w:rPr>
                                <w:b/>
                              </w:rPr>
                              <w:t xml:space="preserve">Edit </w:t>
                            </w:r>
                            <w:proofErr w:type="spellStart"/>
                            <w:r w:rsidRPr="00AD712E">
                              <w:rPr>
                                <w:b/>
                              </w:rPr>
                              <w:t>launcher</w:t>
                            </w:r>
                            <w:proofErr w:type="spellEnd"/>
                            <w:r>
                              <w:t xml:space="preserve"> pour tous les jobs définis dans le </w:t>
                            </w:r>
                            <w:proofErr w:type="spellStart"/>
                            <w:r>
                              <w:t>jil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B022DF" w:rsidRDefault="00B022DF" w:rsidP="0005663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91" o:spid="_x0000_s1047" style="position:absolute;margin-left:.3pt;margin-top:10.6pt;width:482.25pt;height:44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" fillcolor="#793901 [1640]" stroked="f">
                <v:fill color2="#de6a03 [3016]" rotate="t" angle="180" colors="0 #cb5100;52429f #ff6c00;1 #ff6c00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022DF" w:rsidRDefault="00B022DF" w:rsidP="0005663F">
                      <w:r>
                        <w:t xml:space="preserve">Import du contenu des scripts lanceurs qui sont dans un répertoire </w:t>
                      </w:r>
                      <w:r w:rsidR="004A7170">
                        <w:t xml:space="preserve">et fait la mise à </w:t>
                      </w:r>
                      <w:proofErr w:type="spellStart"/>
                      <w:r w:rsidR="004A7170">
                        <w:t>jourt</w:t>
                      </w:r>
                      <w:proofErr w:type="spellEnd"/>
                      <w:r w:rsidR="004A7170">
                        <w:t xml:space="preserve"> du </w:t>
                      </w:r>
                      <w:r>
                        <w:t xml:space="preserve">champ </w:t>
                      </w:r>
                      <w:r w:rsidRPr="00AD712E">
                        <w:rPr>
                          <w:b/>
                        </w:rPr>
                        <w:t xml:space="preserve">Edit </w:t>
                      </w:r>
                      <w:proofErr w:type="spellStart"/>
                      <w:r w:rsidRPr="00AD712E">
                        <w:rPr>
                          <w:b/>
                        </w:rPr>
                        <w:t>launcher</w:t>
                      </w:r>
                      <w:proofErr w:type="spellEnd"/>
                      <w:r>
                        <w:t xml:space="preserve"> pour tous les jobs définis dans le </w:t>
                      </w:r>
                      <w:proofErr w:type="spellStart"/>
                      <w:r>
                        <w:t>jil</w:t>
                      </w:r>
                      <w:proofErr w:type="spellEnd"/>
                      <w:r>
                        <w:t>.</w:t>
                      </w:r>
                    </w:p>
                    <w:p w:rsidR="00B022DF" w:rsidRDefault="00B022DF" w:rsidP="0005663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4311AD" w:rsidRDefault="004311AD" w:rsidP="003B6D39"/>
    <w:p w:rsidR="00073A1F" w:rsidRDefault="00073A1F" w:rsidP="003B6D39"/>
    <w:p w:rsidR="00073A1F" w:rsidRDefault="00073A1F" w:rsidP="003B6D39"/>
    <w:p w:rsidR="00B57EAD" w:rsidRPr="00B022DF" w:rsidRDefault="00283AA4" w:rsidP="00CA4F1D">
      <w:pPr>
        <w:pStyle w:val="Titre1"/>
        <w:rPr>
          <w:lang w:val="fr-FR"/>
        </w:rPr>
      </w:pPr>
      <w:bookmarkStart w:id="16" w:name="_Toc443491581"/>
      <w:r w:rsidRPr="00B022DF">
        <w:rPr>
          <w:lang w:val="fr-FR"/>
        </w:rPr>
        <w:lastRenderedPageBreak/>
        <w:t>Vérification du nommage des jobs</w:t>
      </w:r>
      <w:bookmarkEnd w:id="16"/>
    </w:p>
    <w:p w:rsidR="00B57EAD" w:rsidRDefault="00F37C59" w:rsidP="003B6D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3175635</wp:posOffset>
                </wp:positionH>
                <wp:positionV relativeFrom="paragraph">
                  <wp:posOffset>-3810</wp:posOffset>
                </wp:positionV>
                <wp:extent cx="3276600" cy="704850"/>
                <wp:effectExtent l="0" t="0" r="0" b="0"/>
                <wp:wrapNone/>
                <wp:docPr id="109" name="Rectangle à coins arrondis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704850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7C59" w:rsidRDefault="00F37C59" w:rsidP="00F37C59">
                            <w:pPr>
                              <w:jc w:val="center"/>
                            </w:pPr>
                            <w:r>
                              <w:t>Les jobs avec une erreur de nommage sont affichés en rouge et le détail des erreurs est affiché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109" o:spid="_x0000_s1047" style="position:absolute;margin-left:250.05pt;margin-top:-.3pt;width:258pt;height:55.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" fillcolor="#4faf6c [3204]" stroked="f" strokeweight=".25pt">
                <v:textbox inset=",2.5mm,,2.5mm">
                  <w:txbxContent>
                    <w:p w:rsidR="00F37C59" w:rsidRDefault="00F37C59" w:rsidP="00F37C59">
                      <w:pPr>
                        <w:jc w:val="center"/>
                      </w:pPr>
                      <w:r>
                        <w:t>Les jobs avec une erreur de nommage sont affichés en rouge et le détail des erreurs est affiché</w:t>
                      </w:r>
                    </w:p>
                  </w:txbxContent>
                </v:textbox>
              </v:roundrect>
            </w:pict>
          </mc:Fallback>
        </mc:AlternateContent>
      </w:r>
    </w:p>
    <w:p w:rsidR="00B022DF" w:rsidRDefault="00B022DF" w:rsidP="003B6D39"/>
    <w:p w:rsidR="00B022DF" w:rsidRDefault="00B022DF" w:rsidP="003B6D39"/>
    <w:p w:rsidR="00B57EAD" w:rsidRDefault="00B57EAD" w:rsidP="003B6D39"/>
    <w:p w:rsidR="00B57EAD" w:rsidRDefault="00D063F2" w:rsidP="003B6D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4442459</wp:posOffset>
                </wp:positionH>
                <wp:positionV relativeFrom="paragraph">
                  <wp:posOffset>58420</wp:posOffset>
                </wp:positionV>
                <wp:extent cx="1415415" cy="2819400"/>
                <wp:effectExtent l="0" t="0" r="70485" b="57150"/>
                <wp:wrapNone/>
                <wp:docPr id="115" name="Connecteur droit avec flèch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5415" cy="2819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15" o:spid="_x0000_s1026" type="#_x0000_t32" style="position:absolute;margin-left:349.8pt;margin-top:4.6pt;width:111.45pt;height:222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" strokecolor="red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4328160</wp:posOffset>
                </wp:positionH>
                <wp:positionV relativeFrom="paragraph">
                  <wp:posOffset>58420</wp:posOffset>
                </wp:positionV>
                <wp:extent cx="114300" cy="1257300"/>
                <wp:effectExtent l="76200" t="0" r="19050" b="57150"/>
                <wp:wrapNone/>
                <wp:docPr id="114" name="Connecteur droit avec flèch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257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14" o:spid="_x0000_s1026" type="#_x0000_t32" style="position:absolute;margin-left:340.8pt;margin-top:4.6pt;width:9pt;height:99pt;flip:x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" strokecolor="red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2480310</wp:posOffset>
                </wp:positionH>
                <wp:positionV relativeFrom="paragraph">
                  <wp:posOffset>58419</wp:posOffset>
                </wp:positionV>
                <wp:extent cx="1962150" cy="1381125"/>
                <wp:effectExtent l="38100" t="0" r="19050" b="47625"/>
                <wp:wrapNone/>
                <wp:docPr id="113" name="Connecteur droit avec flèch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2150" cy="1381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13" o:spid="_x0000_s1026" type="#_x0000_t32" style="position:absolute;margin-left:195.3pt;margin-top:4.6pt;width:154.5pt;height:108.75pt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" strokecolor="red">
                <v:stroke endarrow="open"/>
              </v:shape>
            </w:pict>
          </mc:Fallback>
        </mc:AlternateContent>
      </w:r>
    </w:p>
    <w:p w:rsidR="00073A1F" w:rsidRDefault="00D063F2" w:rsidP="003B6D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4156710</wp:posOffset>
                </wp:positionH>
                <wp:positionV relativeFrom="paragraph">
                  <wp:posOffset>2717165</wp:posOffset>
                </wp:positionV>
                <wp:extent cx="2028825" cy="1685925"/>
                <wp:effectExtent l="0" t="0" r="28575" b="28575"/>
                <wp:wrapNone/>
                <wp:docPr id="112" name="Rectangle à coins arrondi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685925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112" o:spid="_x0000_s1026" style="position:absolute;margin-left:327.3pt;margin-top:213.95pt;width:159.75pt;height:132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" filled="f" strokecolor="red" strokeweight=".25pt">
                <v:textbox inset=",2.5mm,,2.5mm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3356610</wp:posOffset>
                </wp:positionH>
                <wp:positionV relativeFrom="paragraph">
                  <wp:posOffset>1155065</wp:posOffset>
                </wp:positionV>
                <wp:extent cx="1743075" cy="723900"/>
                <wp:effectExtent l="0" t="0" r="28575" b="19050"/>
                <wp:wrapNone/>
                <wp:docPr id="111" name="Ellips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239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11" o:spid="_x0000_s1026" style="position:absolute;margin-left:264.3pt;margin-top:90.95pt;width:137.25pt;height:5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" filled="f" strokecolor="red" strokeweight=".25pt">
                <v:textbox inset=",2.5mm,,2.5mm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194310</wp:posOffset>
                </wp:positionH>
                <wp:positionV relativeFrom="paragraph">
                  <wp:posOffset>1221740</wp:posOffset>
                </wp:positionV>
                <wp:extent cx="2286000" cy="190500"/>
                <wp:effectExtent l="0" t="0" r="19050" b="19050"/>
                <wp:wrapNone/>
                <wp:docPr id="110" name="Ellips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905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10" o:spid="_x0000_s1026" style="position:absolute;margin-left:15.3pt;margin-top:96.2pt;width:180pt;height: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" filled="f" strokecolor="red" strokeweight=".25pt">
                <v:textbox inset=",2.5mm,,2.5mm"/>
              </v:oval>
            </w:pict>
          </mc:Fallback>
        </mc:AlternateContent>
      </w:r>
      <w:r w:rsidR="00EC0A0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1956435</wp:posOffset>
                </wp:positionH>
                <wp:positionV relativeFrom="paragraph">
                  <wp:posOffset>631190</wp:posOffset>
                </wp:positionV>
                <wp:extent cx="371475" cy="4076700"/>
                <wp:effectExtent l="0" t="38100" r="85725" b="19050"/>
                <wp:wrapNone/>
                <wp:docPr id="107" name="Connecteur droit avec flèch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407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07" o:spid="_x0000_s1026" type="#_x0000_t32" style="position:absolute;margin-left:154.05pt;margin-top:49.7pt;width:29.25pt;height:321pt;flip:y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" strokecolor="red">
                <v:stroke endarrow="open"/>
              </v:shape>
            </w:pict>
          </mc:Fallback>
        </mc:AlternateContent>
      </w:r>
      <w:r w:rsidR="00EC0A0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1651635</wp:posOffset>
                </wp:positionH>
                <wp:positionV relativeFrom="paragraph">
                  <wp:posOffset>412115</wp:posOffset>
                </wp:positionV>
                <wp:extent cx="1352550" cy="219075"/>
                <wp:effectExtent l="0" t="0" r="19050" b="28575"/>
                <wp:wrapNone/>
                <wp:docPr id="106" name="Ellips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1907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06" o:spid="_x0000_s1026" style="position:absolute;margin-left:130.05pt;margin-top:32.45pt;width:106.5pt;height:17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" filled="f" strokecolor="red" strokeweight=".25pt">
                <v:textbox inset=",2.5mm,,2.5mm"/>
              </v:oval>
            </w:pict>
          </mc:Fallback>
        </mc:AlternateContent>
      </w:r>
      <w:r w:rsidR="00A67B6D">
        <w:rPr>
          <w:noProof/>
          <w:lang w:eastAsia="fr-FR"/>
        </w:rPr>
        <w:drawing>
          <wp:inline distT="0" distB="0" distL="0" distR="0" wp14:anchorId="7F6E3F94" wp14:editId="438A12C4">
            <wp:extent cx="6115050" cy="46101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EAD" w:rsidRDefault="00EC0A05" w:rsidP="003B6D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A55F869" wp14:editId="1F279D80">
                <wp:simplePos x="0" y="0"/>
                <wp:positionH relativeFrom="column">
                  <wp:posOffset>-5715</wp:posOffset>
                </wp:positionH>
                <wp:positionV relativeFrom="paragraph">
                  <wp:posOffset>97790</wp:posOffset>
                </wp:positionV>
                <wp:extent cx="5863590" cy="581025"/>
                <wp:effectExtent l="95250" t="38100" r="99060" b="123825"/>
                <wp:wrapNone/>
                <wp:docPr id="105" name="Rectangle à coins arrondis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3590" cy="58102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C0A05" w:rsidRDefault="00EC0A05" w:rsidP="00EC0A05">
                            <w:pPr>
                              <w:jc w:val="center"/>
                            </w:pPr>
                            <w:r>
                              <w:t>Génération d’un fichier log qui contient pour l’ensemble des jobs le statut de la norme et le détail des  erreurs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105" o:spid="_x0000_s1048" style="position:absolute;margin-left:-.45pt;margin-top:7.7pt;width:461.7pt;height:45.7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" fillcolor="#421b47 [1639]" stroked="f">
                <v:fill color2="#793283 [3015]" rotate="t" angle="180" colors="0 #661c70;52429f #872794;1 #8a2697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EC0A05" w:rsidRDefault="00EC0A05" w:rsidP="00EC0A05">
                      <w:pPr>
                        <w:jc w:val="center"/>
                      </w:pPr>
                      <w:r>
                        <w:t>Génération d’un fichier log qui contient pour l’ensemble des jobs le statut de la norme et le détail des  erreurs</w:t>
                      </w:r>
                    </w:p>
                  </w:txbxContent>
                </v:textbox>
              </v:roundrect>
            </w:pict>
          </mc:Fallback>
        </mc:AlternateContent>
      </w:r>
    </w:p>
    <w:p w:rsidR="00B57EAD" w:rsidRDefault="00B57EAD" w:rsidP="003B6D39"/>
    <w:p w:rsidR="00B57EAD" w:rsidRDefault="00B57EAD" w:rsidP="003B6D39"/>
    <w:p w:rsidR="00B57EAD" w:rsidRDefault="00B57EAD" w:rsidP="003B6D39"/>
    <w:p w:rsidR="00B57EAD" w:rsidRDefault="00EC0A05" w:rsidP="003B6D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1651636</wp:posOffset>
                </wp:positionH>
                <wp:positionV relativeFrom="paragraph">
                  <wp:posOffset>36195</wp:posOffset>
                </wp:positionV>
                <wp:extent cx="304799" cy="533400"/>
                <wp:effectExtent l="38100" t="0" r="19685" b="57150"/>
                <wp:wrapNone/>
                <wp:docPr id="108" name="Connecteur droit avec flèch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799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108" o:spid="_x0000_s1026" type="#_x0000_t32" style="position:absolute;margin-left:130.05pt;margin-top:2.85pt;width:24pt;height:42pt;flip:x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" strokecolor="red">
                <v:stroke endarrow="open"/>
              </v:shape>
            </w:pict>
          </mc:Fallback>
        </mc:AlternateContent>
      </w:r>
    </w:p>
    <w:p w:rsidR="00B57EAD" w:rsidRDefault="00B57EAD" w:rsidP="003B6D39">
      <w:r>
        <w:rPr>
          <w:noProof/>
          <w:lang w:eastAsia="fr-FR"/>
        </w:rPr>
        <w:drawing>
          <wp:inline distT="0" distB="0" distL="0" distR="0" wp14:anchorId="22FEC8BD" wp14:editId="2367C4D7">
            <wp:extent cx="3090019" cy="16002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0348" cy="16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AD" w:rsidRDefault="00B57EAD" w:rsidP="003B6D39"/>
    <w:p w:rsidR="00B57EAD" w:rsidRDefault="00B57EAD" w:rsidP="003B6D39"/>
    <w:p w:rsidR="00B57EAD" w:rsidRDefault="00B57EAD" w:rsidP="003B6D39"/>
    <w:p w:rsidR="00B57EAD" w:rsidRDefault="00D729FE" w:rsidP="00CA4F1D">
      <w:pPr>
        <w:pStyle w:val="Titre1"/>
      </w:pPr>
      <w:bookmarkStart w:id="17" w:name="_Toc443491582"/>
      <w:r>
        <w:lastRenderedPageBreak/>
        <w:t>Template de job</w:t>
      </w:r>
      <w:bookmarkEnd w:id="17"/>
    </w:p>
    <w:p w:rsidR="00D729FE" w:rsidRDefault="00D729FE" w:rsidP="003B6D39"/>
    <w:p w:rsidR="00D729FE" w:rsidRDefault="00D729FE" w:rsidP="003B6D39"/>
    <w:p w:rsidR="00D729FE" w:rsidRDefault="00D729FE" w:rsidP="004277D9">
      <w:pPr>
        <w:pStyle w:val="Titre2"/>
        <w:numPr>
          <w:ilvl w:val="0"/>
          <w:numId w:val="6"/>
        </w:numPr>
      </w:pPr>
      <w:bookmarkStart w:id="18" w:name="_Toc443491583"/>
      <w:r>
        <w:t>RMAN</w:t>
      </w:r>
      <w:bookmarkEnd w:id="18"/>
    </w:p>
    <w:p w:rsidR="003E0999" w:rsidRDefault="003E0999" w:rsidP="003E0999"/>
    <w:p w:rsidR="003E0999" w:rsidRDefault="003E0999" w:rsidP="003E0999"/>
    <w:p w:rsidR="003E0999" w:rsidRDefault="003E0999" w:rsidP="003E0999"/>
    <w:p w:rsidR="003E0999" w:rsidRDefault="003E0999" w:rsidP="003E0999"/>
    <w:p w:rsidR="003E0999" w:rsidRDefault="003E0999" w:rsidP="003E0999"/>
    <w:p w:rsidR="003E0999" w:rsidRPr="003E0999" w:rsidRDefault="003E0999" w:rsidP="003E0999"/>
    <w:p w:rsidR="008C5330" w:rsidRDefault="0002469F" w:rsidP="003B6D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82550</wp:posOffset>
                </wp:positionV>
                <wp:extent cx="5981700" cy="561975"/>
                <wp:effectExtent l="95250" t="38100" r="95250" b="123825"/>
                <wp:wrapNone/>
                <wp:docPr id="116" name="Rectangle à coins arrondis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6197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469F" w:rsidRDefault="0002469F" w:rsidP="0002469F">
                            <w:r>
                              <w:t>1. Le PV de sauvegarde oracle indique la stratégie de sauvegarde et les lignes de commande dans les jobs.</w:t>
                            </w:r>
                          </w:p>
                          <w:p w:rsidR="0002469F" w:rsidRDefault="0002469F" w:rsidP="0002469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116" o:spid="_x0000_s1049" style="position:absolute;margin-left:-.45pt;margin-top:6.5pt;width:471pt;height:44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" fillcolor="#4c6106 [1638]" stroked="f">
                <v:fill color2="#8cb20c [3014]" rotate="t" angle="180" colors="0 #7aa100;52429f #a0d300;1 #a4d800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02469F" w:rsidRDefault="0002469F" w:rsidP="0002469F">
                      <w:r>
                        <w:t xml:space="preserve">1. </w:t>
                      </w:r>
                      <w:r>
                        <w:t>Le PV de sauvegarde oracle indique la stratégie de sauvegarde et les lignes de commande dans les jobs.</w:t>
                      </w:r>
                    </w:p>
                    <w:p w:rsidR="0002469F" w:rsidRDefault="0002469F" w:rsidP="0002469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02469F" w:rsidRDefault="0002469F" w:rsidP="003B6D39"/>
    <w:p w:rsidR="0002469F" w:rsidRDefault="0002469F" w:rsidP="003B6D39"/>
    <w:p w:rsidR="0002469F" w:rsidRDefault="0002469F" w:rsidP="003B6D39"/>
    <w:p w:rsidR="003F0691" w:rsidRDefault="0002469F" w:rsidP="003F069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3137535</wp:posOffset>
                </wp:positionH>
                <wp:positionV relativeFrom="paragraph">
                  <wp:posOffset>1904</wp:posOffset>
                </wp:positionV>
                <wp:extent cx="219075" cy="2162175"/>
                <wp:effectExtent l="0" t="0" r="104775" b="66675"/>
                <wp:wrapNone/>
                <wp:docPr id="120" name="Connecteur droit avec flèch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162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20" o:spid="_x0000_s1026" type="#_x0000_t32" style="position:absolute;margin-left:247.05pt;margin-top:.15pt;width:17.25pt;height:170.2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" strokecolor="red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3137535</wp:posOffset>
                </wp:positionH>
                <wp:positionV relativeFrom="paragraph">
                  <wp:posOffset>1905</wp:posOffset>
                </wp:positionV>
                <wp:extent cx="857250" cy="742950"/>
                <wp:effectExtent l="0" t="0" r="76200" b="57150"/>
                <wp:wrapNone/>
                <wp:docPr id="119" name="Connecteur droit avec flèch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742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19" o:spid="_x0000_s1026" type="#_x0000_t32" style="position:absolute;margin-left:247.05pt;margin-top:.15pt;width:67.5pt;height:58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" strokecolor="red">
                <v:stroke endarrow="open"/>
              </v:shape>
            </w:pict>
          </mc:Fallback>
        </mc:AlternateContent>
      </w:r>
    </w:p>
    <w:p w:rsidR="003F0691" w:rsidRDefault="003F0691" w:rsidP="003F0691"/>
    <w:p w:rsidR="003F0691" w:rsidRDefault="003F0691" w:rsidP="003F0691"/>
    <w:p w:rsidR="003F0691" w:rsidRDefault="003F0691" w:rsidP="003F0691"/>
    <w:p w:rsidR="003F0691" w:rsidRDefault="0002469F" w:rsidP="003F069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3661410</wp:posOffset>
                </wp:positionH>
                <wp:positionV relativeFrom="paragraph">
                  <wp:posOffset>102235</wp:posOffset>
                </wp:positionV>
                <wp:extent cx="819150" cy="361950"/>
                <wp:effectExtent l="0" t="0" r="19050" b="19050"/>
                <wp:wrapNone/>
                <wp:docPr id="118" name="Ellips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6195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18" o:spid="_x0000_s1026" style="position:absolute;margin-left:288.3pt;margin-top:8.05pt;width:64.5pt;height:28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" filled="f" strokecolor="red" strokeweight=".25pt">
                <v:textbox inset=",2.5mm,,2.5mm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1521460</wp:posOffset>
                </wp:positionV>
                <wp:extent cx="3343275" cy="1009650"/>
                <wp:effectExtent l="0" t="0" r="28575" b="19050"/>
                <wp:wrapNone/>
                <wp:docPr id="117" name="Rectangle à coins arrondis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1009650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117" o:spid="_x0000_s1026" style="position:absolute;margin-left:163.8pt;margin-top:119.8pt;width:263.25pt;height:79.5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" filled="f" strokecolor="red" strokeweight=".25pt">
                <v:textbox inset=",2.5mm,,2.5mm"/>
              </v:roundrect>
            </w:pict>
          </mc:Fallback>
        </mc:AlternateContent>
      </w:r>
      <w:r w:rsidR="003F069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C5F8B2" wp14:editId="7EE27032">
                <wp:simplePos x="0" y="0"/>
                <wp:positionH relativeFrom="column">
                  <wp:posOffset>2191219</wp:posOffset>
                </wp:positionH>
                <wp:positionV relativeFrom="paragraph">
                  <wp:posOffset>2227111</wp:posOffset>
                </wp:positionV>
                <wp:extent cx="2743200" cy="127221"/>
                <wp:effectExtent l="0" t="0" r="19050" b="2540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5" o:spid="_x0000_s1026" style="position:absolute;margin-left:172.55pt;margin-top:175.35pt;width:3in;height:10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" filled="f" strokecolor="#7030a0" strokeweight="2pt"/>
            </w:pict>
          </mc:Fallback>
        </mc:AlternateContent>
      </w:r>
      <w:r w:rsidR="003F0691">
        <w:rPr>
          <w:noProof/>
          <w:lang w:eastAsia="fr-FR"/>
        </w:rPr>
        <w:drawing>
          <wp:inline distT="0" distB="0" distL="0" distR="0" wp14:anchorId="775FEA3F" wp14:editId="35AA7364">
            <wp:extent cx="5972810" cy="2612390"/>
            <wp:effectExtent l="0" t="0" r="889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91" w:rsidRDefault="003F0691" w:rsidP="003F0691"/>
    <w:p w:rsidR="003F0691" w:rsidRDefault="003F0691" w:rsidP="003F0691"/>
    <w:p w:rsidR="003F0691" w:rsidRDefault="003F0691" w:rsidP="003F0691"/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B123C2" w:rsidP="003E0999">
      <w:pPr>
        <w:tabs>
          <w:tab w:val="clear" w:pos="3119"/>
          <w:tab w:val="left" w:pos="4820"/>
          <w:tab w:val="left" w:pos="9640"/>
        </w:tabs>
        <w:spacing w:after="0"/>
      </w:pPr>
      <w:r w:rsidRPr="00E21B8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FF87BDB" wp14:editId="5AB47598">
                <wp:simplePos x="0" y="0"/>
                <wp:positionH relativeFrom="column">
                  <wp:posOffset>280035</wp:posOffset>
                </wp:positionH>
                <wp:positionV relativeFrom="paragraph">
                  <wp:posOffset>81915</wp:posOffset>
                </wp:positionV>
                <wp:extent cx="2790825" cy="485775"/>
                <wp:effectExtent l="76200" t="38100" r="104775" b="123825"/>
                <wp:wrapNone/>
                <wp:docPr id="7" name="Rectangle à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48577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23C2" w:rsidRDefault="00B123C2" w:rsidP="00B123C2">
                            <w:pPr>
                              <w:tabs>
                                <w:tab w:val="clear" w:pos="3119"/>
                                <w:tab w:val="left" w:pos="4820"/>
                                <w:tab w:val="left" w:pos="9640"/>
                              </w:tabs>
                              <w:spacing w:after="0"/>
                            </w:pPr>
                            <w:r>
                              <w:t xml:space="preserve">2. </w:t>
                            </w:r>
                            <w:r w:rsidRPr="000A45DA">
                              <w:t xml:space="preserve">Aller dans </w:t>
                            </w:r>
                            <w:r>
                              <w:t>Job Template</w:t>
                            </w:r>
                            <w:r>
                              <w:sym w:font="Wingdings" w:char="F0E0"/>
                            </w:r>
                            <w:r>
                              <w:t xml:space="preserve"> RMAN</w:t>
                            </w:r>
                          </w:p>
                          <w:p w:rsidR="00B123C2" w:rsidRDefault="00B123C2" w:rsidP="00B123C2"/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7" o:spid="_x0000_s1051" style="position:absolute;margin-left:22.05pt;margin-top:6.45pt;width:219.75pt;height:38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" fillcolor="#0d494b [1637]" stroked="f">
                <v:fill color2="#19878b [3013]" rotate="t" angle="180" colors="0 #03777b;52429f #089da2;1 #05a0a6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B123C2" w:rsidRDefault="00B123C2" w:rsidP="00B123C2">
                      <w:pPr>
                        <w:tabs>
                          <w:tab w:val="clear" w:pos="3119"/>
                          <w:tab w:val="left" w:pos="4820"/>
                          <w:tab w:val="left" w:pos="9640"/>
                        </w:tabs>
                        <w:spacing w:after="0"/>
                      </w:pPr>
                      <w:r>
                        <w:t>2</w:t>
                      </w:r>
                      <w:r>
                        <w:t xml:space="preserve">. </w:t>
                      </w:r>
                      <w:r w:rsidRPr="000A45DA">
                        <w:t xml:space="preserve">Aller dans </w:t>
                      </w:r>
                      <w:r>
                        <w:t>Job Template</w:t>
                      </w:r>
                      <w:r>
                        <w:sym w:font="Wingdings" w:char="F0E0"/>
                      </w:r>
                      <w:r>
                        <w:t xml:space="preserve"> RMAN</w:t>
                      </w:r>
                    </w:p>
                    <w:p w:rsidR="00B123C2" w:rsidRDefault="00B123C2" w:rsidP="00B123C2"/>
                  </w:txbxContent>
                </v:textbox>
              </v:roundrect>
            </w:pict>
          </mc:Fallback>
        </mc:AlternateContent>
      </w: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3E0999" w:rsidP="003E0999">
      <w:pPr>
        <w:tabs>
          <w:tab w:val="clear" w:pos="3119"/>
          <w:tab w:val="left" w:pos="4820"/>
          <w:tab w:val="left" w:pos="9640"/>
        </w:tabs>
        <w:spacing w:after="0"/>
      </w:pPr>
    </w:p>
    <w:p w:rsidR="003E0999" w:rsidRDefault="00B123C2" w:rsidP="003E0999">
      <w:pPr>
        <w:tabs>
          <w:tab w:val="clear" w:pos="3119"/>
          <w:tab w:val="left" w:pos="4820"/>
          <w:tab w:val="left" w:pos="9640"/>
        </w:tabs>
        <w:spacing w:after="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832485</wp:posOffset>
                </wp:positionH>
                <wp:positionV relativeFrom="paragraph">
                  <wp:posOffset>85725</wp:posOffset>
                </wp:positionV>
                <wp:extent cx="714375" cy="409575"/>
                <wp:effectExtent l="38100" t="0" r="28575" b="6667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5" o:spid="_x0000_s1026" type="#_x0000_t32" style="position:absolute;margin-left:65.55pt;margin-top:6.75pt;width:56.25pt;height:32.25pt;flip:x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" strokecolor="red">
                <v:stroke endarrow="open"/>
              </v:shape>
            </w:pict>
          </mc:Fallback>
        </mc:AlternateContent>
      </w:r>
    </w:p>
    <w:p w:rsidR="008C5330" w:rsidRDefault="008C5330" w:rsidP="003B6D39"/>
    <w:p w:rsidR="008C5330" w:rsidRPr="00743BE2" w:rsidRDefault="00B123C2" w:rsidP="003B6D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173990</wp:posOffset>
                </wp:positionV>
                <wp:extent cx="504825" cy="152400"/>
                <wp:effectExtent l="0" t="0" r="28575" b="19050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524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4" o:spid="_x0000_s1026" style="position:absolute;margin-left:46.8pt;margin-top:13.7pt;width:39.75pt;height:1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" filled="f" strokecolor="red" strokeweight=".25pt">
                <v:textbox inset=",2.5mm,,2.5mm"/>
              </v:oval>
            </w:pict>
          </mc:Fallback>
        </mc:AlternateContent>
      </w:r>
      <w:r w:rsidR="0000564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3070860</wp:posOffset>
                </wp:positionH>
                <wp:positionV relativeFrom="paragraph">
                  <wp:posOffset>4234180</wp:posOffset>
                </wp:positionV>
                <wp:extent cx="1476376" cy="1219200"/>
                <wp:effectExtent l="38100" t="38100" r="28575" b="19050"/>
                <wp:wrapNone/>
                <wp:docPr id="126" name="Connecteur droit avec flèch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6376" cy="1219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26" o:spid="_x0000_s1026" type="#_x0000_t32" style="position:absolute;margin-left:241.8pt;margin-top:333.4pt;width:116.25pt;height:96pt;flip:x y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" strokecolor="red">
                <v:stroke endarrow="open"/>
              </v:shape>
            </w:pict>
          </mc:Fallback>
        </mc:AlternateContent>
      </w:r>
      <w:r w:rsidR="0000564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1327784</wp:posOffset>
                </wp:positionH>
                <wp:positionV relativeFrom="paragraph">
                  <wp:posOffset>2957830</wp:posOffset>
                </wp:positionV>
                <wp:extent cx="1152525" cy="1771650"/>
                <wp:effectExtent l="0" t="38100" r="47625" b="19050"/>
                <wp:wrapNone/>
                <wp:docPr id="125" name="Connecteur droit avec flèch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1771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25" o:spid="_x0000_s1026" type="#_x0000_t32" style="position:absolute;margin-left:104.55pt;margin-top:232.9pt;width:90.75pt;height:139.5pt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" strokecolor="red">
                <v:stroke endarrow="open"/>
              </v:shape>
            </w:pict>
          </mc:Fallback>
        </mc:AlternateContent>
      </w:r>
      <w:r w:rsidR="0000564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2537460</wp:posOffset>
                </wp:positionH>
                <wp:positionV relativeFrom="paragraph">
                  <wp:posOffset>4034155</wp:posOffset>
                </wp:positionV>
                <wp:extent cx="609600" cy="257175"/>
                <wp:effectExtent l="0" t="0" r="19050" b="28575"/>
                <wp:wrapNone/>
                <wp:docPr id="124" name="Ellips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5717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24" o:spid="_x0000_s1026" style="position:absolute;margin-left:199.8pt;margin-top:317.65pt;width:48pt;height:20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" filled="f" strokecolor="red" strokeweight=".25pt">
                <v:textbox inset=",2.5mm,,2.5mm"/>
              </v:oval>
            </w:pict>
          </mc:Fallback>
        </mc:AlternateContent>
      </w:r>
      <w:r w:rsidR="0000564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1918335</wp:posOffset>
                </wp:positionH>
                <wp:positionV relativeFrom="paragraph">
                  <wp:posOffset>2729230</wp:posOffset>
                </wp:positionV>
                <wp:extent cx="1943100" cy="228600"/>
                <wp:effectExtent l="0" t="0" r="19050" b="19050"/>
                <wp:wrapNone/>
                <wp:docPr id="123" name="Ellips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286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23" o:spid="_x0000_s1026" style="position:absolute;margin-left:151.05pt;margin-top:214.9pt;width:153pt;height:18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" filled="f" strokecolor="red" strokeweight=".25pt">
                <v:textbox inset=",2.5mm,,2.5mm"/>
              </v:oval>
            </w:pict>
          </mc:Fallback>
        </mc:AlternateContent>
      </w:r>
      <w:r w:rsidR="00005649" w:rsidRPr="00E21B8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007A2D1" wp14:editId="3FFDCD7E">
                <wp:simplePos x="0" y="0"/>
                <wp:positionH relativeFrom="column">
                  <wp:posOffset>3499485</wp:posOffset>
                </wp:positionH>
                <wp:positionV relativeFrom="paragraph">
                  <wp:posOffset>5453380</wp:posOffset>
                </wp:positionV>
                <wp:extent cx="2790825" cy="571500"/>
                <wp:effectExtent l="76200" t="38100" r="104775" b="114300"/>
                <wp:wrapNone/>
                <wp:docPr id="121" name="Rectangle à coins arrondi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5715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0999" w:rsidRDefault="00B123C2" w:rsidP="003E0999">
                            <w:r>
                              <w:t>4</w:t>
                            </w:r>
                            <w:r w:rsidR="003E0999">
                              <w:t>. C</w:t>
                            </w:r>
                            <w:r w:rsidR="003E0999" w:rsidRPr="007134C5">
                              <w:t>ompléter les c</w:t>
                            </w:r>
                            <w:r w:rsidR="003E0999">
                              <w:t xml:space="preserve">hamps et cliquer sur le </w:t>
                            </w:r>
                            <w:proofErr w:type="spellStart"/>
                            <w:r w:rsidR="003E0999">
                              <w:t>boutton</w:t>
                            </w:r>
                            <w:proofErr w:type="spellEnd"/>
                            <w:r w:rsidR="003E0999">
                              <w:t xml:space="preserve"> </w:t>
                            </w:r>
                            <w:proofErr w:type="spellStart"/>
                            <w:r w:rsidR="003E0999">
                              <w:t>Add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121" o:spid="_x0000_s1052" style="position:absolute;margin-left:275.55pt;margin-top:429.4pt;width:219.75pt;height:4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" fillcolor="#0e395d [1641]" stroked="f">
                <v:fill color2="#1b69ac [3017]" rotate="t" angle="180" colors="0 #015399;52429f #056fc9;1 #0170cd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3E0999" w:rsidRDefault="00B123C2" w:rsidP="003E0999">
                      <w:r>
                        <w:t>4</w:t>
                      </w:r>
                      <w:r w:rsidR="003E0999">
                        <w:t>. C</w:t>
                      </w:r>
                      <w:r w:rsidR="003E0999" w:rsidRPr="007134C5">
                        <w:t>ompléter les c</w:t>
                      </w:r>
                      <w:r w:rsidR="003E0999">
                        <w:t xml:space="preserve">hamps et cliquer sur le </w:t>
                      </w:r>
                      <w:proofErr w:type="spellStart"/>
                      <w:r w:rsidR="003E0999">
                        <w:t>boutton</w:t>
                      </w:r>
                      <w:proofErr w:type="spellEnd"/>
                      <w:r w:rsidR="003E0999">
                        <w:t xml:space="preserve"> </w:t>
                      </w:r>
                      <w:proofErr w:type="spellStart"/>
                      <w:r w:rsidR="003E0999">
                        <w:t>Add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3E0999" w:rsidRPr="00E21B8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8C8450E" wp14:editId="260DF1F2">
                <wp:simplePos x="0" y="0"/>
                <wp:positionH relativeFrom="column">
                  <wp:posOffset>127635</wp:posOffset>
                </wp:positionH>
                <wp:positionV relativeFrom="paragraph">
                  <wp:posOffset>4729480</wp:posOffset>
                </wp:positionV>
                <wp:extent cx="2790825" cy="571500"/>
                <wp:effectExtent l="76200" t="38100" r="104775" b="114300"/>
                <wp:wrapNone/>
                <wp:docPr id="122" name="Rectangle à coins arrondi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5715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0999" w:rsidRDefault="00B123C2" w:rsidP="003E0999">
                            <w:r>
                              <w:t>3</w:t>
                            </w:r>
                            <w:r w:rsidR="003E0999">
                              <w:t xml:space="preserve">. </w:t>
                            </w:r>
                            <w:r w:rsidR="00005649">
                              <w:t>Sélectionner</w:t>
                            </w:r>
                            <w:r w:rsidR="003E0999">
                              <w:t xml:space="preserve"> le type de </w:t>
                            </w:r>
                            <w:r w:rsidR="00005649">
                              <w:t>sauvegarde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122" o:spid="_x0000_s1053" style="position:absolute;margin-left:10.05pt;margin-top:372.4pt;width:219.75pt;height:4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" fillcolor="#793901 [1640]" stroked="f">
                <v:fill color2="#de6a03 [3016]" rotate="t" angle="180" colors="0 #cb5100;52429f #ff6c00;1 #ff6c00" focus="100%" type="gradient">
                  <o:fill v:ext="view" type="gradientUnscaled"/>
                </v:fill>
                <v:shadow on="t" color="black" opacity="22937f" origin=",.5" offset="0,.63889mm"/>
                <v:textbox inset=",2.5mm,,2.5mm">
                  <w:txbxContent>
                    <w:p w:rsidR="003E0999" w:rsidRDefault="00B123C2" w:rsidP="003E0999">
                      <w:r>
                        <w:t>3</w:t>
                      </w:r>
                      <w:r w:rsidR="003E0999">
                        <w:t xml:space="preserve">. </w:t>
                      </w:r>
                      <w:r w:rsidR="00005649">
                        <w:t>Sélectionner</w:t>
                      </w:r>
                      <w:r w:rsidR="003E0999">
                        <w:t xml:space="preserve"> le type de </w:t>
                      </w:r>
                      <w:r w:rsidR="00005649">
                        <w:t>sauvegarde</w:t>
                      </w:r>
                    </w:p>
                  </w:txbxContent>
                </v:textbox>
              </v:roundrect>
            </w:pict>
          </mc:Fallback>
        </mc:AlternateContent>
      </w:r>
      <w:r w:rsidR="0022002D">
        <w:rPr>
          <w:noProof/>
          <w:lang w:eastAsia="fr-FR"/>
        </w:rPr>
        <w:drawing>
          <wp:inline distT="0" distB="0" distL="0" distR="0" wp14:anchorId="2FA966BF" wp14:editId="10D76DD4">
            <wp:extent cx="5972810" cy="4478020"/>
            <wp:effectExtent l="0" t="0" r="889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330" w:rsidRPr="00743BE2" w:rsidSect="002959E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0" w:h="16840"/>
      <w:pgMar w:top="1377" w:right="1127" w:bottom="1701" w:left="1134" w:header="851" w:footer="1106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54E2" w:rsidRDefault="001154E2" w:rsidP="004E5957">
      <w:pPr>
        <w:spacing w:after="0"/>
      </w:pPr>
      <w:r>
        <w:separator/>
      </w:r>
    </w:p>
  </w:endnote>
  <w:endnote w:type="continuationSeparator" w:id="0">
    <w:p w:rsidR="001154E2" w:rsidRDefault="001154E2" w:rsidP="004E59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NPP Sans Light">
    <w:panose1 w:val="02000503020000020004"/>
    <w:charset w:val="00"/>
    <w:family w:val="modern"/>
    <w:notTrueType/>
    <w:pitch w:val="variable"/>
    <w:sig w:usb0="A00002AF" w:usb1="4000204A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2DF" w:rsidRDefault="00B022DF" w:rsidP="0051310F">
    <w:pPr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:rsidR="00B022DF" w:rsidRDefault="00B022DF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2DF" w:rsidRDefault="00B022DF" w:rsidP="004E5957">
    <w:pPr>
      <w:tabs>
        <w:tab w:val="left" w:pos="1560"/>
      </w:tabs>
    </w:pPr>
    <w:r w:rsidRPr="000728C0">
      <w:rPr>
        <w:noProof/>
        <w:lang w:eastAsia="fr-FR"/>
      </w:rPr>
      <w:drawing>
        <wp:anchor distT="0" distB="0" distL="114300" distR="114300" simplePos="0" relativeHeight="251676672" behindDoc="1" locked="1" layoutInCell="1" allowOverlap="0" wp14:anchorId="16F16F95" wp14:editId="47526B8A">
          <wp:simplePos x="0" y="0"/>
          <wp:positionH relativeFrom="page">
            <wp:align>center</wp:align>
          </wp:positionH>
          <wp:positionV relativeFrom="page">
            <wp:posOffset>9721215</wp:posOffset>
          </wp:positionV>
          <wp:extent cx="6119495" cy="541020"/>
          <wp:effectExtent l="0" t="0" r="1905" b="0"/>
          <wp:wrapNone/>
          <wp:docPr id="9" name="Image 9" descr="C:\Users\ChristineB\Seenk-D\BNPP\2015-02-CORPO\ba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tineB\Seenk-D\BNPP\2015-02-CORPO\ba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9495" cy="5410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2DF" w:rsidRDefault="00B022DF">
    <w:pPr>
      <w:pStyle w:val="Pieddepage"/>
    </w:pPr>
    <w:r w:rsidRPr="000728C0">
      <w:rPr>
        <w:noProof/>
        <w:lang w:eastAsia="fr-FR"/>
      </w:rPr>
      <w:drawing>
        <wp:anchor distT="0" distB="0" distL="114300" distR="114300" simplePos="0" relativeHeight="251696128" behindDoc="1" locked="1" layoutInCell="1" allowOverlap="0" wp14:anchorId="70476380" wp14:editId="7DC1204E">
          <wp:simplePos x="0" y="0"/>
          <wp:positionH relativeFrom="page">
            <wp:posOffset>720090</wp:posOffset>
          </wp:positionH>
          <wp:positionV relativeFrom="page">
            <wp:posOffset>9744075</wp:posOffset>
          </wp:positionV>
          <wp:extent cx="6119495" cy="541020"/>
          <wp:effectExtent l="0" t="0" r="1905" b="0"/>
          <wp:wrapNone/>
          <wp:docPr id="13" name="Image 13" descr="C:\Users\ChristineB\Seenk-D\BNPP\2015-02-CORPO\ba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tineB\Seenk-D\BNPP\2015-02-CORPO\ba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9495" cy="5410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54E2" w:rsidRDefault="001154E2" w:rsidP="004E5957">
      <w:pPr>
        <w:spacing w:after="0"/>
      </w:pPr>
      <w:r>
        <w:separator/>
      </w:r>
    </w:p>
  </w:footnote>
  <w:footnote w:type="continuationSeparator" w:id="0">
    <w:p w:rsidR="001154E2" w:rsidRDefault="001154E2" w:rsidP="004E595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2DF" w:rsidRDefault="004A7170">
    <w:r>
      <w:rPr>
        <w:noProof/>
        <w:lang w:eastAsia="fr-FR"/>
      </w:rPr>
      <w:pict w14:anchorId="227BAC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margin-left:0;margin-top:0;width:595pt;height:842pt;z-index:-251628544;mso-wrap-edited:f;mso-position-horizontal:center;mso-position-horizontal-relative:margin;mso-position-vertical:center;mso-position-vertical-relative:margin" wrapcoords="-27 0 -27 21561 21600 21561 21600 0 -27 0">
          <v:imagedata r:id="rId1" o:title="150803-WORD-FR"/>
          <w10:wrap anchorx="margin" anchory="margin"/>
        </v:shape>
      </w:pict>
    </w:r>
    <w:r>
      <w:rPr>
        <w:noProof/>
        <w:lang w:eastAsia="fr-FR"/>
      </w:rPr>
      <w:pict w14:anchorId="7DA6BE51">
        <v:shape id="_x0000_s2056" type="#_x0000_t75" style="position:absolute;margin-left:0;margin-top:0;width:482.85pt;height:777.05pt;z-index:-251630592;mso-wrap-edited:f;mso-position-horizontal:center;mso-position-horizontal-relative:margin;mso-position-vertical:center;mso-position-vertical-relative:margin" wrapcoords="-33 0 -33 21558 21599 21558 21599 0 -33 0">
          <v:imagedata r:id="rId2" o:title="150803-WORD-FR"/>
          <w10:wrap anchorx="margin" anchory="margin"/>
        </v:shape>
      </w:pict>
    </w:r>
    <w:r>
      <w:rPr>
        <w:noProof/>
        <w:lang w:eastAsia="fr-FR"/>
      </w:rPr>
      <w:pict w14:anchorId="00E013AE">
        <v:shape id="_x0000_s2053" type="#_x0000_t75" style="position:absolute;margin-left:0;margin-top:0;width:482.85pt;height:777.05pt;z-index:-251632640;mso-wrap-edited:f;mso-position-horizontal:center;mso-position-horizontal-relative:margin;mso-position-vertical:center;mso-position-vertical-relative:margin" wrapcoords="-33 0 -33 21558 21599 21558 21599 0 -33 0">
          <v:imagedata r:id="rId2" o:title="150803-WORD-FR" gain="19661f" blacklevel="22938f"/>
          <w10:wrap anchorx="margin" anchory="margin"/>
        </v:shape>
      </w:pict>
    </w:r>
    <w:r>
      <w:rPr>
        <w:noProof/>
        <w:lang w:eastAsia="fr-FR"/>
      </w:rPr>
      <w:pict w14:anchorId="2F5F9D34">
        <v:shape id="WordPictureWatermark2" o:spid="_x0000_s2050" type="#_x0000_t75" style="position:absolute;margin-left:0;margin-top:0;width:510.2pt;height:777.05pt;z-index:-251634688;mso-wrap-edited:f;mso-position-horizontal:center;mso-position-horizontal-relative:margin;mso-position-vertical:center;mso-position-vertical-relative:margin" wrapcoords="-31 0 -31 21558 21600 21558 21600 0 -31 0">
          <v:imagedata r:id="rId3" o:title="150803-WORD-F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2DF" w:rsidRPr="00A23C71" w:rsidRDefault="00B022DF" w:rsidP="002C7F83">
    <w:pPr>
      <w:framePr w:wrap="around" w:vAnchor="text" w:hAnchor="page" w:x="7918" w:y="-59"/>
      <w:ind w:left="2694"/>
      <w:rPr>
        <w:rStyle w:val="Numrodepage"/>
        <w:rFonts w:cs="Arial"/>
        <w:b/>
        <w:color w:val="008B51"/>
      </w:rPr>
    </w:pPr>
    <w:r w:rsidRPr="00A23C71">
      <w:rPr>
        <w:rStyle w:val="Numrodepage"/>
        <w:rFonts w:cs="Arial"/>
        <w:b/>
        <w:color w:val="008B51"/>
        <w:sz w:val="16"/>
      </w:rPr>
      <w:fldChar w:fldCharType="begin"/>
    </w:r>
    <w:r w:rsidRPr="00A23C71">
      <w:rPr>
        <w:rStyle w:val="Numrodepage"/>
        <w:rFonts w:cs="Arial"/>
        <w:b/>
        <w:color w:val="008B51"/>
        <w:sz w:val="16"/>
      </w:rPr>
      <w:instrText xml:space="preserve">PAGE  </w:instrText>
    </w:r>
    <w:r w:rsidRPr="00A23C71">
      <w:rPr>
        <w:rStyle w:val="Numrodepage"/>
        <w:rFonts w:cs="Arial"/>
        <w:b/>
        <w:color w:val="008B51"/>
        <w:sz w:val="16"/>
      </w:rPr>
      <w:fldChar w:fldCharType="separate"/>
    </w:r>
    <w:r w:rsidR="004A7170">
      <w:rPr>
        <w:rStyle w:val="Numrodepage"/>
        <w:rFonts w:cs="Arial"/>
        <w:b/>
        <w:noProof/>
        <w:color w:val="008B51"/>
        <w:sz w:val="16"/>
      </w:rPr>
      <w:t>13</w:t>
    </w:r>
    <w:r w:rsidRPr="00A23C71">
      <w:rPr>
        <w:rStyle w:val="Numrodepage"/>
        <w:rFonts w:cs="Arial"/>
        <w:b/>
        <w:color w:val="008B51"/>
        <w:sz w:val="16"/>
      </w:rPr>
      <w:fldChar w:fldCharType="end"/>
    </w:r>
  </w:p>
  <w:p w:rsidR="00B022DF" w:rsidRDefault="00B022DF" w:rsidP="00743BE2">
    <w:pPr>
      <w:rPr>
        <w:rFonts w:cs="Arial"/>
        <w:color w:val="008B51"/>
      </w:rPr>
    </w:pPr>
    <w:r w:rsidRPr="00A23C71">
      <w:rPr>
        <w:rFonts w:cs="Arial"/>
        <w:noProof/>
        <w:color w:val="008B51"/>
        <w:lang w:eastAsia="fr-FR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BFF1CF4" wp14:editId="45068ADE">
              <wp:simplePos x="0" y="0"/>
              <wp:positionH relativeFrom="column">
                <wp:posOffset>0</wp:posOffset>
              </wp:positionH>
              <wp:positionV relativeFrom="paragraph">
                <wp:posOffset>224367</wp:posOffset>
              </wp:positionV>
              <wp:extent cx="6120765" cy="0"/>
              <wp:effectExtent l="0" t="0" r="26035" b="25400"/>
              <wp:wrapNone/>
              <wp:docPr id="12" name="Connecteur droit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765" cy="0"/>
                      </a:xfrm>
                      <a:prstGeom prst="line">
                        <a:avLst/>
                      </a:prstGeom>
                      <a:ln>
                        <a:solidFill>
                          <a:srgbClr val="008F5B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necteur droit 1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7.65pt" to="481.95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" strokecolor="#008f5b" strokeweight="2pt"/>
          </w:pict>
        </mc:Fallback>
      </mc:AlternateContent>
    </w:r>
    <w:r w:rsidRPr="00743BE2">
      <w:rPr>
        <w:rFonts w:cs="Arial"/>
        <w:color w:val="008B51"/>
      </w:rPr>
      <w:t xml:space="preserve"> </w:t>
    </w:r>
    <w:r w:rsidRPr="00732598">
      <w:rPr>
        <w:rFonts w:cs="Arial"/>
        <w:color w:val="008B51"/>
      </w:rPr>
      <w:t>ITG</w:t>
    </w:r>
    <w:r>
      <w:rPr>
        <w:rFonts w:cs="Arial"/>
        <w:color w:val="008B51"/>
      </w:rPr>
      <w:t xml:space="preserve"> IPS IDT07</w:t>
    </w:r>
  </w:p>
  <w:p w:rsidR="00B022DF" w:rsidRPr="00A23C71" w:rsidRDefault="00B022DF" w:rsidP="004E5957">
    <w:pPr>
      <w:rPr>
        <w:rFonts w:cs="Arial"/>
        <w:color w:val="008B51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2DF" w:rsidRPr="00743BE2" w:rsidRDefault="00B022DF" w:rsidP="00743BE2">
    <w:pPr>
      <w:rPr>
        <w:rFonts w:cs="Arial"/>
        <w:color w:val="008B51"/>
        <w:lang w:val="en-US"/>
      </w:rPr>
    </w:pPr>
    <w:r w:rsidRPr="00743BE2">
      <w:rPr>
        <w:rFonts w:cs="Arial"/>
        <w:color w:val="008B51"/>
        <w:lang w:val="en-US"/>
      </w:rPr>
      <w:t>ITG IPS IDT07</w:t>
    </w:r>
  </w:p>
  <w:p w:rsidR="00B022DF" w:rsidRPr="00743BE2" w:rsidRDefault="00B022DF" w:rsidP="004E5957">
    <w:pPr>
      <w:rPr>
        <w:rFonts w:cs="Arial"/>
        <w:color w:val="008B51"/>
        <w:lang w:val="en-US"/>
      </w:rPr>
    </w:pPr>
    <w:r>
      <w:rPr>
        <w:rFonts w:cs="Arial"/>
        <w:color w:val="008B51"/>
        <w:lang w:val="en-US"/>
      </w:rPr>
      <w:t>17/02/2016</w:t>
    </w:r>
  </w:p>
  <w:p w:rsidR="00B022DF" w:rsidRPr="00743BE2" w:rsidRDefault="00B022DF" w:rsidP="004E5957">
    <w:pPr>
      <w:rPr>
        <w:rFonts w:cs="Arial"/>
        <w:color w:val="008B51"/>
        <w:lang w:val="en-US"/>
      </w:rPr>
    </w:pPr>
    <w:r w:rsidRPr="00A23C71">
      <w:rPr>
        <w:rFonts w:cs="Arial"/>
        <w:noProof/>
        <w:color w:val="008B51"/>
        <w:lang w:eastAsia="fr-FR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6CB1E673" wp14:editId="7FE2C5A1">
              <wp:simplePos x="0" y="0"/>
              <wp:positionH relativeFrom="column">
                <wp:posOffset>0</wp:posOffset>
              </wp:positionH>
              <wp:positionV relativeFrom="paragraph">
                <wp:posOffset>78740</wp:posOffset>
              </wp:positionV>
              <wp:extent cx="6120765" cy="0"/>
              <wp:effectExtent l="0" t="0" r="26035" b="25400"/>
              <wp:wrapNone/>
              <wp:docPr id="8" name="Connecteur droit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765" cy="0"/>
                      </a:xfrm>
                      <a:prstGeom prst="line">
                        <a:avLst/>
                      </a:prstGeom>
                      <a:ln>
                        <a:solidFill>
                          <a:srgbClr val="008F5B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necteur droit 8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.2pt" to="481.95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" strokecolor="#008f5b" strokeweight="2pt"/>
          </w:pict>
        </mc:Fallback>
      </mc:AlternateContent>
    </w:r>
  </w:p>
  <w:p w:rsidR="00B022DF" w:rsidRDefault="00B022DF" w:rsidP="004E5957">
    <w:r w:rsidRPr="009667CA">
      <w:rPr>
        <w:noProof/>
        <w:lang w:eastAsia="fr-FR"/>
      </w:rPr>
      <w:drawing>
        <wp:inline distT="0" distB="0" distL="0" distR="0" wp14:anchorId="39C4BB6F" wp14:editId="4B57543C">
          <wp:extent cx="5972810" cy="7132320"/>
          <wp:effectExtent l="0" t="0" r="0" b="5080"/>
          <wp:docPr id="11" name="Image 3" descr="ThoughtBoxMedia-7960_PASTE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3" descr="ThoughtBoxMedia-7960_PASTEL.jpg"/>
                  <pic:cNvPicPr>
                    <a:picLocks noChangeAspect="1"/>
                  </pic:cNvPicPr>
                </pic:nvPicPr>
                <pic:blipFill rotWithShape="1"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/>
                </pic:blipFill>
                <pic:spPr>
                  <a:xfrm flipH="1" flipV="1">
                    <a:off x="0" y="0"/>
                    <a:ext cx="5972810" cy="7132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213975"/>
    <w:multiLevelType w:val="hybridMultilevel"/>
    <w:tmpl w:val="E0604930"/>
    <w:lvl w:ilvl="0" w:tplc="B566B1F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250979"/>
    <w:multiLevelType w:val="hybridMultilevel"/>
    <w:tmpl w:val="BD4A34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892233"/>
    <w:multiLevelType w:val="hybridMultilevel"/>
    <w:tmpl w:val="BD4A34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F42C0E"/>
    <w:multiLevelType w:val="hybridMultilevel"/>
    <w:tmpl w:val="B4ACBCF2"/>
    <w:lvl w:ilvl="0" w:tplc="285CA8CE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6F13B6"/>
    <w:multiLevelType w:val="multilevel"/>
    <w:tmpl w:val="FE3853B4"/>
    <w:styleLink w:val="Style1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color w:val="1B9195" w:themeColor="accent2"/>
        <w:w w:val="100"/>
        <w:sz w:val="24"/>
        <w:szCs w:val="24"/>
      </w:rPr>
    </w:lvl>
    <w:lvl w:ilvl="1">
      <w:start w:val="1"/>
      <w:numFmt w:val="bullet"/>
      <w:lvlText w:val=""/>
      <w:lvlJc w:val="left"/>
      <w:pPr>
        <w:ind w:left="1440" w:hanging="360"/>
      </w:pPr>
      <w:rPr>
        <w:rFonts w:ascii="Wingdings" w:hAnsi="Wingdings" w:hint="default"/>
        <w:color w:val="EE7203" w:themeColor="accent5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4FAF6C" w:themeColor="accent1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82368C" w:themeColor="accent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3E6943"/>
    <w:multiLevelType w:val="hybridMultilevel"/>
    <w:tmpl w:val="F45C2BA8"/>
    <w:lvl w:ilvl="0" w:tplc="134CC48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94C87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AC9BAE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B4F17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663EA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4C45C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2655F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66519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AAC29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3"/>
    <w:lvlOverride w:ilvl="0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1701"/>
  <w:hyphenationZone w:val="425"/>
  <w:drawingGridHorizontalSpacing w:val="357"/>
  <w:drawingGridVerticalSpacing w:val="357"/>
  <w:displayHorizontalDrawingGridEvery w:val="0"/>
  <w:displayVerticalDrawingGridEvery w:val="0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69A"/>
    <w:rsid w:val="00005649"/>
    <w:rsid w:val="0001134B"/>
    <w:rsid w:val="00014DA3"/>
    <w:rsid w:val="00015A35"/>
    <w:rsid w:val="0002469F"/>
    <w:rsid w:val="00027D51"/>
    <w:rsid w:val="000451DA"/>
    <w:rsid w:val="0005663F"/>
    <w:rsid w:val="000701F6"/>
    <w:rsid w:val="00071668"/>
    <w:rsid w:val="000728C0"/>
    <w:rsid w:val="00073A1F"/>
    <w:rsid w:val="000A401C"/>
    <w:rsid w:val="000B0A46"/>
    <w:rsid w:val="000B2E51"/>
    <w:rsid w:val="000B49BA"/>
    <w:rsid w:val="000C421D"/>
    <w:rsid w:val="00101F19"/>
    <w:rsid w:val="00111B8B"/>
    <w:rsid w:val="001154E2"/>
    <w:rsid w:val="00117C83"/>
    <w:rsid w:val="00127950"/>
    <w:rsid w:val="00137E89"/>
    <w:rsid w:val="001A6ED4"/>
    <w:rsid w:val="001B17B1"/>
    <w:rsid w:val="002008C4"/>
    <w:rsid w:val="0022002D"/>
    <w:rsid w:val="002202E2"/>
    <w:rsid w:val="002231D7"/>
    <w:rsid w:val="002830A5"/>
    <w:rsid w:val="00283AA4"/>
    <w:rsid w:val="00290EAE"/>
    <w:rsid w:val="002959E8"/>
    <w:rsid w:val="002A4B08"/>
    <w:rsid w:val="002B2177"/>
    <w:rsid w:val="002B655D"/>
    <w:rsid w:val="002C7F83"/>
    <w:rsid w:val="002D105A"/>
    <w:rsid w:val="002F3A0D"/>
    <w:rsid w:val="00304D91"/>
    <w:rsid w:val="00337849"/>
    <w:rsid w:val="00341FB7"/>
    <w:rsid w:val="0037403A"/>
    <w:rsid w:val="00375D60"/>
    <w:rsid w:val="003834E3"/>
    <w:rsid w:val="003B6D39"/>
    <w:rsid w:val="003D56DA"/>
    <w:rsid w:val="003E0999"/>
    <w:rsid w:val="003F0691"/>
    <w:rsid w:val="003F7774"/>
    <w:rsid w:val="004277D9"/>
    <w:rsid w:val="004311AD"/>
    <w:rsid w:val="00443247"/>
    <w:rsid w:val="004451B1"/>
    <w:rsid w:val="00474DBD"/>
    <w:rsid w:val="00487B25"/>
    <w:rsid w:val="004A7170"/>
    <w:rsid w:val="004B40C2"/>
    <w:rsid w:val="004B74BA"/>
    <w:rsid w:val="004C1C50"/>
    <w:rsid w:val="004E3CDC"/>
    <w:rsid w:val="004E5957"/>
    <w:rsid w:val="004E6E1C"/>
    <w:rsid w:val="0051310F"/>
    <w:rsid w:val="00525963"/>
    <w:rsid w:val="00561E42"/>
    <w:rsid w:val="0057067D"/>
    <w:rsid w:val="005A4A42"/>
    <w:rsid w:val="005C49C1"/>
    <w:rsid w:val="005D039D"/>
    <w:rsid w:val="00634915"/>
    <w:rsid w:val="00640F93"/>
    <w:rsid w:val="00641B65"/>
    <w:rsid w:val="00654ED8"/>
    <w:rsid w:val="006A23A3"/>
    <w:rsid w:val="006A3E04"/>
    <w:rsid w:val="006B5ECF"/>
    <w:rsid w:val="006D221B"/>
    <w:rsid w:val="006F1752"/>
    <w:rsid w:val="006F1E62"/>
    <w:rsid w:val="006F6FD4"/>
    <w:rsid w:val="007036AA"/>
    <w:rsid w:val="007134C5"/>
    <w:rsid w:val="00727662"/>
    <w:rsid w:val="00732598"/>
    <w:rsid w:val="0074148B"/>
    <w:rsid w:val="00743BE2"/>
    <w:rsid w:val="00760E40"/>
    <w:rsid w:val="00767ABD"/>
    <w:rsid w:val="0079227C"/>
    <w:rsid w:val="007969FF"/>
    <w:rsid w:val="007B4D3D"/>
    <w:rsid w:val="007C1A68"/>
    <w:rsid w:val="007D4882"/>
    <w:rsid w:val="007E1ED6"/>
    <w:rsid w:val="00816437"/>
    <w:rsid w:val="00880096"/>
    <w:rsid w:val="008846DD"/>
    <w:rsid w:val="00891B23"/>
    <w:rsid w:val="008C5330"/>
    <w:rsid w:val="008D588D"/>
    <w:rsid w:val="008E4D72"/>
    <w:rsid w:val="00930F19"/>
    <w:rsid w:val="00963C3D"/>
    <w:rsid w:val="009667CA"/>
    <w:rsid w:val="00971312"/>
    <w:rsid w:val="00980339"/>
    <w:rsid w:val="00A20E33"/>
    <w:rsid w:val="00A23C71"/>
    <w:rsid w:val="00A25E0F"/>
    <w:rsid w:val="00A3794D"/>
    <w:rsid w:val="00A475D0"/>
    <w:rsid w:val="00A67B6D"/>
    <w:rsid w:val="00A9483E"/>
    <w:rsid w:val="00AA2E8F"/>
    <w:rsid w:val="00AD669A"/>
    <w:rsid w:val="00AD712E"/>
    <w:rsid w:val="00AF6774"/>
    <w:rsid w:val="00B022DF"/>
    <w:rsid w:val="00B123C2"/>
    <w:rsid w:val="00B14975"/>
    <w:rsid w:val="00B14AA5"/>
    <w:rsid w:val="00B266DB"/>
    <w:rsid w:val="00B32E55"/>
    <w:rsid w:val="00B471CB"/>
    <w:rsid w:val="00B55447"/>
    <w:rsid w:val="00B57EAD"/>
    <w:rsid w:val="00B83A42"/>
    <w:rsid w:val="00B91831"/>
    <w:rsid w:val="00BB6F7B"/>
    <w:rsid w:val="00BC36C2"/>
    <w:rsid w:val="00BD34E9"/>
    <w:rsid w:val="00BD682D"/>
    <w:rsid w:val="00BE6388"/>
    <w:rsid w:val="00C00E70"/>
    <w:rsid w:val="00C0486B"/>
    <w:rsid w:val="00C14445"/>
    <w:rsid w:val="00C174D7"/>
    <w:rsid w:val="00C20F0C"/>
    <w:rsid w:val="00C652FC"/>
    <w:rsid w:val="00C81DF5"/>
    <w:rsid w:val="00CA4F1D"/>
    <w:rsid w:val="00CA6EDD"/>
    <w:rsid w:val="00CE5733"/>
    <w:rsid w:val="00CE6C7F"/>
    <w:rsid w:val="00D063F2"/>
    <w:rsid w:val="00D260E8"/>
    <w:rsid w:val="00D729FE"/>
    <w:rsid w:val="00D97F69"/>
    <w:rsid w:val="00DA66F0"/>
    <w:rsid w:val="00DD0812"/>
    <w:rsid w:val="00DF4CD9"/>
    <w:rsid w:val="00E14583"/>
    <w:rsid w:val="00E21B80"/>
    <w:rsid w:val="00E260B4"/>
    <w:rsid w:val="00E31690"/>
    <w:rsid w:val="00E32E5E"/>
    <w:rsid w:val="00E4152E"/>
    <w:rsid w:val="00E4649A"/>
    <w:rsid w:val="00E50EAB"/>
    <w:rsid w:val="00E9245D"/>
    <w:rsid w:val="00EC0A05"/>
    <w:rsid w:val="00F00E8C"/>
    <w:rsid w:val="00F145B4"/>
    <w:rsid w:val="00F20177"/>
    <w:rsid w:val="00F37C59"/>
    <w:rsid w:val="00F7624F"/>
    <w:rsid w:val="00F9732C"/>
    <w:rsid w:val="00FB16E9"/>
    <w:rsid w:val="00FB1AC4"/>
    <w:rsid w:val="00FD46B6"/>
    <w:rsid w:val="00FE5A8E"/>
    <w:rsid w:val="00FF260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28C0"/>
    <w:pPr>
      <w:tabs>
        <w:tab w:val="left" w:pos="3119"/>
      </w:tabs>
      <w:spacing w:after="200"/>
      <w:contextualSpacing/>
    </w:pPr>
    <w:rPr>
      <w:rFonts w:ascii="Arial" w:hAnsi="Arial" w:cs="Times New Roman"/>
      <w:sz w:val="22"/>
    </w:rPr>
  </w:style>
  <w:style w:type="paragraph" w:styleId="Titre1">
    <w:name w:val="heading 1"/>
    <w:basedOn w:val="Normal"/>
    <w:next w:val="Normal"/>
    <w:link w:val="Titre1Car"/>
    <w:autoRedefine/>
    <w:qFormat/>
    <w:rsid w:val="00CA4F1D"/>
    <w:pPr>
      <w:numPr>
        <w:numId w:val="5"/>
      </w:numPr>
      <w:tabs>
        <w:tab w:val="clear" w:pos="3119"/>
        <w:tab w:val="left" w:pos="1588"/>
      </w:tabs>
      <w:spacing w:after="60"/>
      <w:contextualSpacing w:val="0"/>
      <w:outlineLvl w:val="0"/>
    </w:pPr>
    <w:rPr>
      <w:rFonts w:ascii="BNPP Sans Light" w:eastAsia="Times New Roman" w:hAnsi="BNPP Sans Light"/>
      <w:b/>
      <w:noProof/>
      <w:color w:val="0070C0"/>
      <w:lang w:val="en-US" w:eastAsia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B6D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AF6C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3B6D39"/>
    <w:rPr>
      <w:rFonts w:asciiTheme="majorHAnsi" w:eastAsiaTheme="majorEastAsia" w:hAnsiTheme="majorHAnsi" w:cstheme="majorBidi"/>
      <w:b/>
      <w:bCs/>
      <w:color w:val="4FAF6C" w:themeColor="accent1"/>
      <w:sz w:val="26"/>
      <w:szCs w:val="26"/>
    </w:rPr>
  </w:style>
  <w:style w:type="paragraph" w:styleId="TM1">
    <w:name w:val="toc 1"/>
    <w:basedOn w:val="Normal"/>
    <w:next w:val="Normal"/>
    <w:autoRedefine/>
    <w:uiPriority w:val="39"/>
    <w:qFormat/>
    <w:rsid w:val="00FB1AC4"/>
    <w:pPr>
      <w:tabs>
        <w:tab w:val="clear" w:pos="3119"/>
      </w:tabs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Titre1Car">
    <w:name w:val="Titre 1 Car"/>
    <w:basedOn w:val="Policepardfaut"/>
    <w:link w:val="Titre1"/>
    <w:rsid w:val="00CA4F1D"/>
    <w:rPr>
      <w:rFonts w:ascii="BNPP Sans Light" w:eastAsia="Times New Roman" w:hAnsi="BNPP Sans Light" w:cs="Times New Roman"/>
      <w:b/>
      <w:noProof/>
      <w:color w:val="0070C0"/>
      <w:sz w:val="22"/>
      <w:lang w:val="en-US" w:eastAsia="en-US"/>
    </w:rPr>
  </w:style>
  <w:style w:type="table" w:styleId="Grilledutableau">
    <w:name w:val="Table Grid"/>
    <w:basedOn w:val="TableauNormal"/>
    <w:uiPriority w:val="59"/>
    <w:rsid w:val="005C49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rameclaire-Accent6">
    <w:name w:val="Light Shading Accent 6"/>
    <w:basedOn w:val="TableauNormal"/>
    <w:uiPriority w:val="60"/>
    <w:rsid w:val="005C49C1"/>
    <w:rPr>
      <w:color w:val="155489" w:themeColor="accent6" w:themeShade="BF"/>
    </w:rPr>
    <w:tblPr>
      <w:tblStyleRowBandSize w:val="1"/>
      <w:tblStyleColBandSize w:val="1"/>
      <w:tblBorders>
        <w:top w:val="single" w:sz="8" w:space="0" w:color="1D71B8" w:themeColor="accent6"/>
        <w:bottom w:val="single" w:sz="8" w:space="0" w:color="1D71B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71B8" w:themeColor="accent6"/>
          <w:left w:val="nil"/>
          <w:bottom w:val="single" w:sz="8" w:space="0" w:color="1D71B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71B8" w:themeColor="accent6"/>
          <w:left w:val="nil"/>
          <w:bottom w:val="single" w:sz="8" w:space="0" w:color="1D71B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C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CF5" w:themeFill="accent6" w:themeFillTint="3F"/>
      </w:tcPr>
    </w:tblStylePr>
  </w:style>
  <w:style w:type="table" w:styleId="Tramemoyenne1-Accent6">
    <w:name w:val="Medium Shading 1 Accent 6"/>
    <w:basedOn w:val="TableauNormal"/>
    <w:uiPriority w:val="63"/>
    <w:rsid w:val="005C49C1"/>
    <w:tblPr>
      <w:tblStyleRowBandSize w:val="1"/>
      <w:tblStyleColBandSize w:val="1"/>
      <w:tblBorders>
        <w:top w:val="single" w:sz="8" w:space="0" w:color="3E96E0" w:themeColor="accent6" w:themeTint="BF"/>
        <w:left w:val="single" w:sz="8" w:space="0" w:color="3E96E0" w:themeColor="accent6" w:themeTint="BF"/>
        <w:bottom w:val="single" w:sz="8" w:space="0" w:color="3E96E0" w:themeColor="accent6" w:themeTint="BF"/>
        <w:right w:val="single" w:sz="8" w:space="0" w:color="3E96E0" w:themeColor="accent6" w:themeTint="BF"/>
        <w:insideH w:val="single" w:sz="8" w:space="0" w:color="3E96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E96E0" w:themeColor="accent6" w:themeTint="BF"/>
          <w:left w:val="single" w:sz="8" w:space="0" w:color="3E96E0" w:themeColor="accent6" w:themeTint="BF"/>
          <w:bottom w:val="single" w:sz="8" w:space="0" w:color="3E96E0" w:themeColor="accent6" w:themeTint="BF"/>
          <w:right w:val="single" w:sz="8" w:space="0" w:color="3E96E0" w:themeColor="accent6" w:themeTint="BF"/>
          <w:insideH w:val="nil"/>
          <w:insideV w:val="nil"/>
        </w:tcBorders>
        <w:shd w:val="clear" w:color="auto" w:fill="1D71B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E96E0" w:themeColor="accent6" w:themeTint="BF"/>
          <w:left w:val="single" w:sz="8" w:space="0" w:color="3E96E0" w:themeColor="accent6" w:themeTint="BF"/>
          <w:bottom w:val="single" w:sz="8" w:space="0" w:color="3E96E0" w:themeColor="accent6" w:themeTint="BF"/>
          <w:right w:val="single" w:sz="8" w:space="0" w:color="3E96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C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C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4E5957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E5957"/>
    <w:rPr>
      <w:rFonts w:ascii="Lucida Grande" w:hAnsi="Lucida Grande" w:cs="Lucida Grande"/>
      <w:sz w:val="18"/>
      <w:szCs w:val="18"/>
    </w:rPr>
  </w:style>
  <w:style w:type="character" w:styleId="Numrodepage">
    <w:name w:val="page number"/>
    <w:basedOn w:val="Policepardfaut"/>
    <w:uiPriority w:val="99"/>
    <w:semiHidden/>
    <w:unhideWhenUsed/>
    <w:rsid w:val="004E5957"/>
  </w:style>
  <w:style w:type="table" w:styleId="Tramemoyenne1-Accent1">
    <w:name w:val="Medium Shading 1 Accent 1"/>
    <w:basedOn w:val="TableauNormal"/>
    <w:uiPriority w:val="63"/>
    <w:rsid w:val="005C49C1"/>
    <w:tblPr>
      <w:tblStyleRowBandSize w:val="1"/>
      <w:tblStyleColBandSize w:val="1"/>
      <w:tblBorders>
        <w:top w:val="single" w:sz="8" w:space="0" w:color="7AC390" w:themeColor="accent1" w:themeTint="BF"/>
        <w:left w:val="single" w:sz="8" w:space="0" w:color="7AC390" w:themeColor="accent1" w:themeTint="BF"/>
        <w:bottom w:val="single" w:sz="8" w:space="0" w:color="7AC390" w:themeColor="accent1" w:themeTint="BF"/>
        <w:right w:val="single" w:sz="8" w:space="0" w:color="7AC390" w:themeColor="accent1" w:themeTint="BF"/>
        <w:insideH w:val="single" w:sz="8" w:space="0" w:color="7AC390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C390" w:themeColor="accent1" w:themeTint="BF"/>
          <w:left w:val="single" w:sz="8" w:space="0" w:color="7AC390" w:themeColor="accent1" w:themeTint="BF"/>
          <w:bottom w:val="single" w:sz="8" w:space="0" w:color="7AC390" w:themeColor="accent1" w:themeTint="BF"/>
          <w:right w:val="single" w:sz="8" w:space="0" w:color="7AC390" w:themeColor="accent1" w:themeTint="BF"/>
          <w:insideH w:val="nil"/>
          <w:insideV w:val="nil"/>
        </w:tcBorders>
        <w:shd w:val="clear" w:color="auto" w:fill="4FAF6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C390" w:themeColor="accent1" w:themeTint="BF"/>
          <w:left w:val="single" w:sz="8" w:space="0" w:color="7AC390" w:themeColor="accent1" w:themeTint="BF"/>
          <w:bottom w:val="single" w:sz="8" w:space="0" w:color="7AC390" w:themeColor="accent1" w:themeTint="BF"/>
          <w:right w:val="single" w:sz="8" w:space="0" w:color="7AC390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BD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claire-Accent1">
    <w:name w:val="Light Grid Accent 1"/>
    <w:basedOn w:val="TableauNormal"/>
    <w:uiPriority w:val="62"/>
    <w:rsid w:val="005C49C1"/>
    <w:tblPr>
      <w:tblStyleRowBandSize w:val="1"/>
      <w:tblStyleColBandSize w:val="1"/>
      <w:tblBorders>
        <w:top w:val="single" w:sz="8" w:space="0" w:color="4FAF6C" w:themeColor="accent1"/>
        <w:left w:val="single" w:sz="8" w:space="0" w:color="4FAF6C" w:themeColor="accent1"/>
        <w:bottom w:val="single" w:sz="8" w:space="0" w:color="4FAF6C" w:themeColor="accent1"/>
        <w:right w:val="single" w:sz="8" w:space="0" w:color="4FAF6C" w:themeColor="accent1"/>
        <w:insideH w:val="single" w:sz="8" w:space="0" w:color="4FAF6C" w:themeColor="accent1"/>
        <w:insideV w:val="single" w:sz="8" w:space="0" w:color="4FAF6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AF6C" w:themeColor="accent1"/>
          <w:left w:val="single" w:sz="8" w:space="0" w:color="4FAF6C" w:themeColor="accent1"/>
          <w:bottom w:val="single" w:sz="18" w:space="0" w:color="4FAF6C" w:themeColor="accent1"/>
          <w:right w:val="single" w:sz="8" w:space="0" w:color="4FAF6C" w:themeColor="accent1"/>
          <w:insideH w:val="nil"/>
          <w:insideV w:val="single" w:sz="8" w:space="0" w:color="4FAF6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AF6C" w:themeColor="accent1"/>
          <w:left w:val="single" w:sz="8" w:space="0" w:color="4FAF6C" w:themeColor="accent1"/>
          <w:bottom w:val="single" w:sz="8" w:space="0" w:color="4FAF6C" w:themeColor="accent1"/>
          <w:right w:val="single" w:sz="8" w:space="0" w:color="4FAF6C" w:themeColor="accent1"/>
          <w:insideH w:val="nil"/>
          <w:insideV w:val="single" w:sz="8" w:space="0" w:color="4FAF6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AF6C" w:themeColor="accent1"/>
          <w:left w:val="single" w:sz="8" w:space="0" w:color="4FAF6C" w:themeColor="accent1"/>
          <w:bottom w:val="single" w:sz="8" w:space="0" w:color="4FAF6C" w:themeColor="accent1"/>
          <w:right w:val="single" w:sz="8" w:space="0" w:color="4FAF6C" w:themeColor="accent1"/>
        </w:tcBorders>
      </w:tcPr>
    </w:tblStylePr>
    <w:tblStylePr w:type="band1Vert">
      <w:tblPr/>
      <w:tcPr>
        <w:tcBorders>
          <w:top w:val="single" w:sz="8" w:space="0" w:color="4FAF6C" w:themeColor="accent1"/>
          <w:left w:val="single" w:sz="8" w:space="0" w:color="4FAF6C" w:themeColor="accent1"/>
          <w:bottom w:val="single" w:sz="8" w:space="0" w:color="4FAF6C" w:themeColor="accent1"/>
          <w:right w:val="single" w:sz="8" w:space="0" w:color="4FAF6C" w:themeColor="accent1"/>
        </w:tcBorders>
        <w:shd w:val="clear" w:color="auto" w:fill="D3EBDA" w:themeFill="accent1" w:themeFillTint="3F"/>
      </w:tcPr>
    </w:tblStylePr>
    <w:tblStylePr w:type="band1Horz">
      <w:tblPr/>
      <w:tcPr>
        <w:tcBorders>
          <w:top w:val="single" w:sz="8" w:space="0" w:color="4FAF6C" w:themeColor="accent1"/>
          <w:left w:val="single" w:sz="8" w:space="0" w:color="4FAF6C" w:themeColor="accent1"/>
          <w:bottom w:val="single" w:sz="8" w:space="0" w:color="4FAF6C" w:themeColor="accent1"/>
          <w:right w:val="single" w:sz="8" w:space="0" w:color="4FAF6C" w:themeColor="accent1"/>
          <w:insideV w:val="single" w:sz="8" w:space="0" w:color="4FAF6C" w:themeColor="accent1"/>
        </w:tcBorders>
        <w:shd w:val="clear" w:color="auto" w:fill="D3EBDA" w:themeFill="accent1" w:themeFillTint="3F"/>
      </w:tcPr>
    </w:tblStylePr>
    <w:tblStylePr w:type="band2Horz">
      <w:tblPr/>
      <w:tcPr>
        <w:tcBorders>
          <w:top w:val="single" w:sz="8" w:space="0" w:color="4FAF6C" w:themeColor="accent1"/>
          <w:left w:val="single" w:sz="8" w:space="0" w:color="4FAF6C" w:themeColor="accent1"/>
          <w:bottom w:val="single" w:sz="8" w:space="0" w:color="4FAF6C" w:themeColor="accent1"/>
          <w:right w:val="single" w:sz="8" w:space="0" w:color="4FAF6C" w:themeColor="accent1"/>
          <w:insideV w:val="single" w:sz="8" w:space="0" w:color="4FAF6C" w:themeColor="accent1"/>
        </w:tcBorders>
      </w:tcPr>
    </w:tblStylePr>
  </w:style>
  <w:style w:type="paragraph" w:styleId="Pieddepage">
    <w:name w:val="footer"/>
    <w:basedOn w:val="Normal"/>
    <w:link w:val="PieddepageCar"/>
    <w:uiPriority w:val="99"/>
    <w:unhideWhenUsed/>
    <w:rsid w:val="004B74BA"/>
    <w:pPr>
      <w:tabs>
        <w:tab w:val="clear" w:pos="3119"/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4B74BA"/>
    <w:rPr>
      <w:rFonts w:ascii="Arial" w:hAnsi="Arial" w:cs="Times New Roman"/>
      <w:sz w:val="22"/>
    </w:rPr>
  </w:style>
  <w:style w:type="paragraph" w:styleId="Notedebasdepage">
    <w:name w:val="footnote text"/>
    <w:basedOn w:val="Normal"/>
    <w:link w:val="NotedebasdepageCar"/>
    <w:uiPriority w:val="99"/>
    <w:unhideWhenUsed/>
    <w:rsid w:val="00F145B4"/>
    <w:pPr>
      <w:spacing w:after="0"/>
    </w:pPr>
    <w:rPr>
      <w:sz w:val="24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F145B4"/>
    <w:rPr>
      <w:rFonts w:ascii="Arial" w:hAnsi="Arial" w:cs="Times New Roman"/>
    </w:rPr>
  </w:style>
  <w:style w:type="character" w:styleId="Appelnotedebasdep">
    <w:name w:val="footnote reference"/>
    <w:basedOn w:val="Policepardfaut"/>
    <w:uiPriority w:val="99"/>
    <w:unhideWhenUsed/>
    <w:rsid w:val="00F145B4"/>
    <w:rPr>
      <w:vertAlign w:val="superscript"/>
    </w:rPr>
  </w:style>
  <w:style w:type="paragraph" w:styleId="Paragraphedeliste">
    <w:name w:val="List Paragraph"/>
    <w:basedOn w:val="Normal"/>
    <w:link w:val="ParagraphedelisteCar"/>
    <w:uiPriority w:val="34"/>
    <w:qFormat/>
    <w:rsid w:val="00B471CB"/>
    <w:pPr>
      <w:ind w:left="720"/>
    </w:pPr>
  </w:style>
  <w:style w:type="numbering" w:customStyle="1" w:styleId="Style1">
    <w:name w:val="Style1"/>
    <w:uiPriority w:val="99"/>
    <w:rsid w:val="00A20E33"/>
    <w:pPr>
      <w:numPr>
        <w:numId w:val="1"/>
      </w:numPr>
    </w:pPr>
  </w:style>
  <w:style w:type="character" w:styleId="Lienhypertexte">
    <w:name w:val="Hyperlink"/>
    <w:basedOn w:val="Policepardfaut"/>
    <w:uiPriority w:val="99"/>
    <w:rsid w:val="00743BE2"/>
    <w:rPr>
      <w:color w:val="0000FF"/>
      <w:u w:val="single"/>
    </w:rPr>
  </w:style>
  <w:style w:type="paragraph" w:styleId="Sansinterligne">
    <w:name w:val="No Spacing"/>
    <w:uiPriority w:val="1"/>
    <w:qFormat/>
    <w:rsid w:val="00743BE2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fr-FR"/>
    </w:rPr>
  </w:style>
  <w:style w:type="table" w:styleId="Trameclaire-Accent2">
    <w:name w:val="Light Shading Accent 2"/>
    <w:basedOn w:val="TableauNormal"/>
    <w:uiPriority w:val="60"/>
    <w:rsid w:val="00743BE2"/>
    <w:rPr>
      <w:rFonts w:ascii="Times New Roman" w:eastAsia="Times New Roman" w:hAnsi="Times New Roman" w:cs="Times New Roman"/>
      <w:color w:val="146C6F" w:themeColor="accent2" w:themeShade="BF"/>
      <w:sz w:val="20"/>
      <w:szCs w:val="20"/>
      <w:lang w:eastAsia="fr-FR"/>
    </w:rPr>
    <w:tblPr>
      <w:tblStyleRowBandSize w:val="1"/>
      <w:tblStyleColBandSize w:val="1"/>
      <w:tblBorders>
        <w:top w:val="single" w:sz="8" w:space="0" w:color="1B9195" w:themeColor="accent2"/>
        <w:bottom w:val="single" w:sz="8" w:space="0" w:color="1B919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9195" w:themeColor="accent2"/>
          <w:left w:val="nil"/>
          <w:bottom w:val="single" w:sz="8" w:space="0" w:color="1B919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9195" w:themeColor="accent2"/>
          <w:left w:val="nil"/>
          <w:bottom w:val="single" w:sz="8" w:space="0" w:color="1B919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9F0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9F0F2" w:themeFill="accent2" w:themeFillTint="3F"/>
      </w:tcPr>
    </w:tblStylePr>
  </w:style>
  <w:style w:type="character" w:customStyle="1" w:styleId="ParagraphedelisteCar">
    <w:name w:val="Paragraphe de liste Car"/>
    <w:basedOn w:val="Policepardfaut"/>
    <w:link w:val="Paragraphedeliste"/>
    <w:uiPriority w:val="34"/>
    <w:rsid w:val="00C00E70"/>
    <w:rPr>
      <w:rFonts w:ascii="Arial" w:hAnsi="Arial" w:cs="Times New Roman"/>
      <w:sz w:val="2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3794D"/>
    <w:pPr>
      <w:keepNext/>
      <w:keepLines/>
      <w:numPr>
        <w:numId w:val="0"/>
      </w:numPr>
      <w:tabs>
        <w:tab w:val="clear" w:pos="1588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B8250" w:themeColor="accent1" w:themeShade="BF"/>
      <w:sz w:val="28"/>
      <w:szCs w:val="28"/>
      <w:lang w:val="fr-FR"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A3794D"/>
    <w:pPr>
      <w:tabs>
        <w:tab w:val="clear" w:pos="3119"/>
      </w:tabs>
      <w:spacing w:after="0"/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A3794D"/>
    <w:pPr>
      <w:tabs>
        <w:tab w:val="clear" w:pos="3119"/>
      </w:tabs>
      <w:spacing w:after="0"/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A3794D"/>
    <w:pPr>
      <w:tabs>
        <w:tab w:val="clear" w:pos="3119"/>
      </w:tabs>
      <w:spacing w:after="0"/>
      <w:ind w:left="660"/>
    </w:pPr>
    <w:rPr>
      <w:rFonts w:asciiTheme="minorHAnsi" w:hAnsiTheme="minorHAnsi"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A3794D"/>
    <w:pPr>
      <w:tabs>
        <w:tab w:val="clear" w:pos="3119"/>
      </w:tabs>
      <w:spacing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A3794D"/>
    <w:pPr>
      <w:tabs>
        <w:tab w:val="clear" w:pos="3119"/>
      </w:tabs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A3794D"/>
    <w:pPr>
      <w:tabs>
        <w:tab w:val="clear" w:pos="3119"/>
      </w:tabs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A3794D"/>
    <w:pPr>
      <w:tabs>
        <w:tab w:val="clear" w:pos="3119"/>
      </w:tabs>
      <w:spacing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A3794D"/>
    <w:pPr>
      <w:tabs>
        <w:tab w:val="clear" w:pos="3119"/>
      </w:tabs>
      <w:spacing w:after="0"/>
      <w:ind w:left="1760"/>
    </w:pPr>
    <w:rPr>
      <w:rFonts w:asciiTheme="minorHAnsi" w:hAnsiTheme="minorHAnsi" w:cs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28C0"/>
    <w:pPr>
      <w:tabs>
        <w:tab w:val="left" w:pos="3119"/>
      </w:tabs>
      <w:spacing w:after="200"/>
      <w:contextualSpacing/>
    </w:pPr>
    <w:rPr>
      <w:rFonts w:ascii="Arial" w:hAnsi="Arial" w:cs="Times New Roman"/>
      <w:sz w:val="22"/>
    </w:rPr>
  </w:style>
  <w:style w:type="paragraph" w:styleId="Titre1">
    <w:name w:val="heading 1"/>
    <w:basedOn w:val="Normal"/>
    <w:next w:val="Normal"/>
    <w:link w:val="Titre1Car"/>
    <w:autoRedefine/>
    <w:qFormat/>
    <w:rsid w:val="00CA4F1D"/>
    <w:pPr>
      <w:numPr>
        <w:numId w:val="5"/>
      </w:numPr>
      <w:tabs>
        <w:tab w:val="clear" w:pos="3119"/>
        <w:tab w:val="left" w:pos="1588"/>
      </w:tabs>
      <w:spacing w:after="60"/>
      <w:contextualSpacing w:val="0"/>
      <w:outlineLvl w:val="0"/>
    </w:pPr>
    <w:rPr>
      <w:rFonts w:ascii="BNPP Sans Light" w:eastAsia="Times New Roman" w:hAnsi="BNPP Sans Light"/>
      <w:b/>
      <w:noProof/>
      <w:color w:val="0070C0"/>
      <w:lang w:val="en-US" w:eastAsia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B6D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AF6C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3B6D39"/>
    <w:rPr>
      <w:rFonts w:asciiTheme="majorHAnsi" w:eastAsiaTheme="majorEastAsia" w:hAnsiTheme="majorHAnsi" w:cstheme="majorBidi"/>
      <w:b/>
      <w:bCs/>
      <w:color w:val="4FAF6C" w:themeColor="accent1"/>
      <w:sz w:val="26"/>
      <w:szCs w:val="26"/>
    </w:rPr>
  </w:style>
  <w:style w:type="paragraph" w:styleId="TM1">
    <w:name w:val="toc 1"/>
    <w:basedOn w:val="Normal"/>
    <w:next w:val="Normal"/>
    <w:autoRedefine/>
    <w:uiPriority w:val="39"/>
    <w:qFormat/>
    <w:rsid w:val="00FB1AC4"/>
    <w:pPr>
      <w:tabs>
        <w:tab w:val="clear" w:pos="3119"/>
      </w:tabs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Titre1Car">
    <w:name w:val="Titre 1 Car"/>
    <w:basedOn w:val="Policepardfaut"/>
    <w:link w:val="Titre1"/>
    <w:rsid w:val="00CA4F1D"/>
    <w:rPr>
      <w:rFonts w:ascii="BNPP Sans Light" w:eastAsia="Times New Roman" w:hAnsi="BNPP Sans Light" w:cs="Times New Roman"/>
      <w:b/>
      <w:noProof/>
      <w:color w:val="0070C0"/>
      <w:sz w:val="22"/>
      <w:lang w:val="en-US" w:eastAsia="en-US"/>
    </w:rPr>
  </w:style>
  <w:style w:type="table" w:styleId="Grilledutableau">
    <w:name w:val="Table Grid"/>
    <w:basedOn w:val="TableauNormal"/>
    <w:uiPriority w:val="59"/>
    <w:rsid w:val="005C49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rameclaire-Accent6">
    <w:name w:val="Light Shading Accent 6"/>
    <w:basedOn w:val="TableauNormal"/>
    <w:uiPriority w:val="60"/>
    <w:rsid w:val="005C49C1"/>
    <w:rPr>
      <w:color w:val="155489" w:themeColor="accent6" w:themeShade="BF"/>
    </w:rPr>
    <w:tblPr>
      <w:tblStyleRowBandSize w:val="1"/>
      <w:tblStyleColBandSize w:val="1"/>
      <w:tblBorders>
        <w:top w:val="single" w:sz="8" w:space="0" w:color="1D71B8" w:themeColor="accent6"/>
        <w:bottom w:val="single" w:sz="8" w:space="0" w:color="1D71B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71B8" w:themeColor="accent6"/>
          <w:left w:val="nil"/>
          <w:bottom w:val="single" w:sz="8" w:space="0" w:color="1D71B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71B8" w:themeColor="accent6"/>
          <w:left w:val="nil"/>
          <w:bottom w:val="single" w:sz="8" w:space="0" w:color="1D71B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C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CF5" w:themeFill="accent6" w:themeFillTint="3F"/>
      </w:tcPr>
    </w:tblStylePr>
  </w:style>
  <w:style w:type="table" w:styleId="Tramemoyenne1-Accent6">
    <w:name w:val="Medium Shading 1 Accent 6"/>
    <w:basedOn w:val="TableauNormal"/>
    <w:uiPriority w:val="63"/>
    <w:rsid w:val="005C49C1"/>
    <w:tblPr>
      <w:tblStyleRowBandSize w:val="1"/>
      <w:tblStyleColBandSize w:val="1"/>
      <w:tblBorders>
        <w:top w:val="single" w:sz="8" w:space="0" w:color="3E96E0" w:themeColor="accent6" w:themeTint="BF"/>
        <w:left w:val="single" w:sz="8" w:space="0" w:color="3E96E0" w:themeColor="accent6" w:themeTint="BF"/>
        <w:bottom w:val="single" w:sz="8" w:space="0" w:color="3E96E0" w:themeColor="accent6" w:themeTint="BF"/>
        <w:right w:val="single" w:sz="8" w:space="0" w:color="3E96E0" w:themeColor="accent6" w:themeTint="BF"/>
        <w:insideH w:val="single" w:sz="8" w:space="0" w:color="3E96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E96E0" w:themeColor="accent6" w:themeTint="BF"/>
          <w:left w:val="single" w:sz="8" w:space="0" w:color="3E96E0" w:themeColor="accent6" w:themeTint="BF"/>
          <w:bottom w:val="single" w:sz="8" w:space="0" w:color="3E96E0" w:themeColor="accent6" w:themeTint="BF"/>
          <w:right w:val="single" w:sz="8" w:space="0" w:color="3E96E0" w:themeColor="accent6" w:themeTint="BF"/>
          <w:insideH w:val="nil"/>
          <w:insideV w:val="nil"/>
        </w:tcBorders>
        <w:shd w:val="clear" w:color="auto" w:fill="1D71B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E96E0" w:themeColor="accent6" w:themeTint="BF"/>
          <w:left w:val="single" w:sz="8" w:space="0" w:color="3E96E0" w:themeColor="accent6" w:themeTint="BF"/>
          <w:bottom w:val="single" w:sz="8" w:space="0" w:color="3E96E0" w:themeColor="accent6" w:themeTint="BF"/>
          <w:right w:val="single" w:sz="8" w:space="0" w:color="3E96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C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C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4E5957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E5957"/>
    <w:rPr>
      <w:rFonts w:ascii="Lucida Grande" w:hAnsi="Lucida Grande" w:cs="Lucida Grande"/>
      <w:sz w:val="18"/>
      <w:szCs w:val="18"/>
    </w:rPr>
  </w:style>
  <w:style w:type="character" w:styleId="Numrodepage">
    <w:name w:val="page number"/>
    <w:basedOn w:val="Policepardfaut"/>
    <w:uiPriority w:val="99"/>
    <w:semiHidden/>
    <w:unhideWhenUsed/>
    <w:rsid w:val="004E5957"/>
  </w:style>
  <w:style w:type="table" w:styleId="Tramemoyenne1-Accent1">
    <w:name w:val="Medium Shading 1 Accent 1"/>
    <w:basedOn w:val="TableauNormal"/>
    <w:uiPriority w:val="63"/>
    <w:rsid w:val="005C49C1"/>
    <w:tblPr>
      <w:tblStyleRowBandSize w:val="1"/>
      <w:tblStyleColBandSize w:val="1"/>
      <w:tblBorders>
        <w:top w:val="single" w:sz="8" w:space="0" w:color="7AC390" w:themeColor="accent1" w:themeTint="BF"/>
        <w:left w:val="single" w:sz="8" w:space="0" w:color="7AC390" w:themeColor="accent1" w:themeTint="BF"/>
        <w:bottom w:val="single" w:sz="8" w:space="0" w:color="7AC390" w:themeColor="accent1" w:themeTint="BF"/>
        <w:right w:val="single" w:sz="8" w:space="0" w:color="7AC390" w:themeColor="accent1" w:themeTint="BF"/>
        <w:insideH w:val="single" w:sz="8" w:space="0" w:color="7AC390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C390" w:themeColor="accent1" w:themeTint="BF"/>
          <w:left w:val="single" w:sz="8" w:space="0" w:color="7AC390" w:themeColor="accent1" w:themeTint="BF"/>
          <w:bottom w:val="single" w:sz="8" w:space="0" w:color="7AC390" w:themeColor="accent1" w:themeTint="BF"/>
          <w:right w:val="single" w:sz="8" w:space="0" w:color="7AC390" w:themeColor="accent1" w:themeTint="BF"/>
          <w:insideH w:val="nil"/>
          <w:insideV w:val="nil"/>
        </w:tcBorders>
        <w:shd w:val="clear" w:color="auto" w:fill="4FAF6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C390" w:themeColor="accent1" w:themeTint="BF"/>
          <w:left w:val="single" w:sz="8" w:space="0" w:color="7AC390" w:themeColor="accent1" w:themeTint="BF"/>
          <w:bottom w:val="single" w:sz="8" w:space="0" w:color="7AC390" w:themeColor="accent1" w:themeTint="BF"/>
          <w:right w:val="single" w:sz="8" w:space="0" w:color="7AC390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BD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claire-Accent1">
    <w:name w:val="Light Grid Accent 1"/>
    <w:basedOn w:val="TableauNormal"/>
    <w:uiPriority w:val="62"/>
    <w:rsid w:val="005C49C1"/>
    <w:tblPr>
      <w:tblStyleRowBandSize w:val="1"/>
      <w:tblStyleColBandSize w:val="1"/>
      <w:tblBorders>
        <w:top w:val="single" w:sz="8" w:space="0" w:color="4FAF6C" w:themeColor="accent1"/>
        <w:left w:val="single" w:sz="8" w:space="0" w:color="4FAF6C" w:themeColor="accent1"/>
        <w:bottom w:val="single" w:sz="8" w:space="0" w:color="4FAF6C" w:themeColor="accent1"/>
        <w:right w:val="single" w:sz="8" w:space="0" w:color="4FAF6C" w:themeColor="accent1"/>
        <w:insideH w:val="single" w:sz="8" w:space="0" w:color="4FAF6C" w:themeColor="accent1"/>
        <w:insideV w:val="single" w:sz="8" w:space="0" w:color="4FAF6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AF6C" w:themeColor="accent1"/>
          <w:left w:val="single" w:sz="8" w:space="0" w:color="4FAF6C" w:themeColor="accent1"/>
          <w:bottom w:val="single" w:sz="18" w:space="0" w:color="4FAF6C" w:themeColor="accent1"/>
          <w:right w:val="single" w:sz="8" w:space="0" w:color="4FAF6C" w:themeColor="accent1"/>
          <w:insideH w:val="nil"/>
          <w:insideV w:val="single" w:sz="8" w:space="0" w:color="4FAF6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AF6C" w:themeColor="accent1"/>
          <w:left w:val="single" w:sz="8" w:space="0" w:color="4FAF6C" w:themeColor="accent1"/>
          <w:bottom w:val="single" w:sz="8" w:space="0" w:color="4FAF6C" w:themeColor="accent1"/>
          <w:right w:val="single" w:sz="8" w:space="0" w:color="4FAF6C" w:themeColor="accent1"/>
          <w:insideH w:val="nil"/>
          <w:insideV w:val="single" w:sz="8" w:space="0" w:color="4FAF6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AF6C" w:themeColor="accent1"/>
          <w:left w:val="single" w:sz="8" w:space="0" w:color="4FAF6C" w:themeColor="accent1"/>
          <w:bottom w:val="single" w:sz="8" w:space="0" w:color="4FAF6C" w:themeColor="accent1"/>
          <w:right w:val="single" w:sz="8" w:space="0" w:color="4FAF6C" w:themeColor="accent1"/>
        </w:tcBorders>
      </w:tcPr>
    </w:tblStylePr>
    <w:tblStylePr w:type="band1Vert">
      <w:tblPr/>
      <w:tcPr>
        <w:tcBorders>
          <w:top w:val="single" w:sz="8" w:space="0" w:color="4FAF6C" w:themeColor="accent1"/>
          <w:left w:val="single" w:sz="8" w:space="0" w:color="4FAF6C" w:themeColor="accent1"/>
          <w:bottom w:val="single" w:sz="8" w:space="0" w:color="4FAF6C" w:themeColor="accent1"/>
          <w:right w:val="single" w:sz="8" w:space="0" w:color="4FAF6C" w:themeColor="accent1"/>
        </w:tcBorders>
        <w:shd w:val="clear" w:color="auto" w:fill="D3EBDA" w:themeFill="accent1" w:themeFillTint="3F"/>
      </w:tcPr>
    </w:tblStylePr>
    <w:tblStylePr w:type="band1Horz">
      <w:tblPr/>
      <w:tcPr>
        <w:tcBorders>
          <w:top w:val="single" w:sz="8" w:space="0" w:color="4FAF6C" w:themeColor="accent1"/>
          <w:left w:val="single" w:sz="8" w:space="0" w:color="4FAF6C" w:themeColor="accent1"/>
          <w:bottom w:val="single" w:sz="8" w:space="0" w:color="4FAF6C" w:themeColor="accent1"/>
          <w:right w:val="single" w:sz="8" w:space="0" w:color="4FAF6C" w:themeColor="accent1"/>
          <w:insideV w:val="single" w:sz="8" w:space="0" w:color="4FAF6C" w:themeColor="accent1"/>
        </w:tcBorders>
        <w:shd w:val="clear" w:color="auto" w:fill="D3EBDA" w:themeFill="accent1" w:themeFillTint="3F"/>
      </w:tcPr>
    </w:tblStylePr>
    <w:tblStylePr w:type="band2Horz">
      <w:tblPr/>
      <w:tcPr>
        <w:tcBorders>
          <w:top w:val="single" w:sz="8" w:space="0" w:color="4FAF6C" w:themeColor="accent1"/>
          <w:left w:val="single" w:sz="8" w:space="0" w:color="4FAF6C" w:themeColor="accent1"/>
          <w:bottom w:val="single" w:sz="8" w:space="0" w:color="4FAF6C" w:themeColor="accent1"/>
          <w:right w:val="single" w:sz="8" w:space="0" w:color="4FAF6C" w:themeColor="accent1"/>
          <w:insideV w:val="single" w:sz="8" w:space="0" w:color="4FAF6C" w:themeColor="accent1"/>
        </w:tcBorders>
      </w:tcPr>
    </w:tblStylePr>
  </w:style>
  <w:style w:type="paragraph" w:styleId="Pieddepage">
    <w:name w:val="footer"/>
    <w:basedOn w:val="Normal"/>
    <w:link w:val="PieddepageCar"/>
    <w:uiPriority w:val="99"/>
    <w:unhideWhenUsed/>
    <w:rsid w:val="004B74BA"/>
    <w:pPr>
      <w:tabs>
        <w:tab w:val="clear" w:pos="3119"/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4B74BA"/>
    <w:rPr>
      <w:rFonts w:ascii="Arial" w:hAnsi="Arial" w:cs="Times New Roman"/>
      <w:sz w:val="22"/>
    </w:rPr>
  </w:style>
  <w:style w:type="paragraph" w:styleId="Notedebasdepage">
    <w:name w:val="footnote text"/>
    <w:basedOn w:val="Normal"/>
    <w:link w:val="NotedebasdepageCar"/>
    <w:uiPriority w:val="99"/>
    <w:unhideWhenUsed/>
    <w:rsid w:val="00F145B4"/>
    <w:pPr>
      <w:spacing w:after="0"/>
    </w:pPr>
    <w:rPr>
      <w:sz w:val="24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F145B4"/>
    <w:rPr>
      <w:rFonts w:ascii="Arial" w:hAnsi="Arial" w:cs="Times New Roman"/>
    </w:rPr>
  </w:style>
  <w:style w:type="character" w:styleId="Appelnotedebasdep">
    <w:name w:val="footnote reference"/>
    <w:basedOn w:val="Policepardfaut"/>
    <w:uiPriority w:val="99"/>
    <w:unhideWhenUsed/>
    <w:rsid w:val="00F145B4"/>
    <w:rPr>
      <w:vertAlign w:val="superscript"/>
    </w:rPr>
  </w:style>
  <w:style w:type="paragraph" w:styleId="Paragraphedeliste">
    <w:name w:val="List Paragraph"/>
    <w:basedOn w:val="Normal"/>
    <w:link w:val="ParagraphedelisteCar"/>
    <w:uiPriority w:val="34"/>
    <w:qFormat/>
    <w:rsid w:val="00B471CB"/>
    <w:pPr>
      <w:ind w:left="720"/>
    </w:pPr>
  </w:style>
  <w:style w:type="numbering" w:customStyle="1" w:styleId="Style1">
    <w:name w:val="Style1"/>
    <w:uiPriority w:val="99"/>
    <w:rsid w:val="00A20E33"/>
    <w:pPr>
      <w:numPr>
        <w:numId w:val="1"/>
      </w:numPr>
    </w:pPr>
  </w:style>
  <w:style w:type="character" w:styleId="Lienhypertexte">
    <w:name w:val="Hyperlink"/>
    <w:basedOn w:val="Policepardfaut"/>
    <w:uiPriority w:val="99"/>
    <w:rsid w:val="00743BE2"/>
    <w:rPr>
      <w:color w:val="0000FF"/>
      <w:u w:val="single"/>
    </w:rPr>
  </w:style>
  <w:style w:type="paragraph" w:styleId="Sansinterligne">
    <w:name w:val="No Spacing"/>
    <w:uiPriority w:val="1"/>
    <w:qFormat/>
    <w:rsid w:val="00743BE2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fr-FR"/>
    </w:rPr>
  </w:style>
  <w:style w:type="table" w:styleId="Trameclaire-Accent2">
    <w:name w:val="Light Shading Accent 2"/>
    <w:basedOn w:val="TableauNormal"/>
    <w:uiPriority w:val="60"/>
    <w:rsid w:val="00743BE2"/>
    <w:rPr>
      <w:rFonts w:ascii="Times New Roman" w:eastAsia="Times New Roman" w:hAnsi="Times New Roman" w:cs="Times New Roman"/>
      <w:color w:val="146C6F" w:themeColor="accent2" w:themeShade="BF"/>
      <w:sz w:val="20"/>
      <w:szCs w:val="20"/>
      <w:lang w:eastAsia="fr-FR"/>
    </w:rPr>
    <w:tblPr>
      <w:tblStyleRowBandSize w:val="1"/>
      <w:tblStyleColBandSize w:val="1"/>
      <w:tblBorders>
        <w:top w:val="single" w:sz="8" w:space="0" w:color="1B9195" w:themeColor="accent2"/>
        <w:bottom w:val="single" w:sz="8" w:space="0" w:color="1B919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9195" w:themeColor="accent2"/>
          <w:left w:val="nil"/>
          <w:bottom w:val="single" w:sz="8" w:space="0" w:color="1B919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9195" w:themeColor="accent2"/>
          <w:left w:val="nil"/>
          <w:bottom w:val="single" w:sz="8" w:space="0" w:color="1B919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9F0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9F0F2" w:themeFill="accent2" w:themeFillTint="3F"/>
      </w:tcPr>
    </w:tblStylePr>
  </w:style>
  <w:style w:type="character" w:customStyle="1" w:styleId="ParagraphedelisteCar">
    <w:name w:val="Paragraphe de liste Car"/>
    <w:basedOn w:val="Policepardfaut"/>
    <w:link w:val="Paragraphedeliste"/>
    <w:uiPriority w:val="34"/>
    <w:rsid w:val="00C00E70"/>
    <w:rPr>
      <w:rFonts w:ascii="Arial" w:hAnsi="Arial" w:cs="Times New Roman"/>
      <w:sz w:val="2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3794D"/>
    <w:pPr>
      <w:keepNext/>
      <w:keepLines/>
      <w:numPr>
        <w:numId w:val="0"/>
      </w:numPr>
      <w:tabs>
        <w:tab w:val="clear" w:pos="1588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B8250" w:themeColor="accent1" w:themeShade="BF"/>
      <w:sz w:val="28"/>
      <w:szCs w:val="28"/>
      <w:lang w:val="fr-FR"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A3794D"/>
    <w:pPr>
      <w:tabs>
        <w:tab w:val="clear" w:pos="3119"/>
      </w:tabs>
      <w:spacing w:after="0"/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A3794D"/>
    <w:pPr>
      <w:tabs>
        <w:tab w:val="clear" w:pos="3119"/>
      </w:tabs>
      <w:spacing w:after="0"/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A3794D"/>
    <w:pPr>
      <w:tabs>
        <w:tab w:val="clear" w:pos="3119"/>
      </w:tabs>
      <w:spacing w:after="0"/>
      <w:ind w:left="660"/>
    </w:pPr>
    <w:rPr>
      <w:rFonts w:asciiTheme="minorHAnsi" w:hAnsiTheme="minorHAnsi"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A3794D"/>
    <w:pPr>
      <w:tabs>
        <w:tab w:val="clear" w:pos="3119"/>
      </w:tabs>
      <w:spacing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A3794D"/>
    <w:pPr>
      <w:tabs>
        <w:tab w:val="clear" w:pos="3119"/>
      </w:tabs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A3794D"/>
    <w:pPr>
      <w:tabs>
        <w:tab w:val="clear" w:pos="3119"/>
      </w:tabs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A3794D"/>
    <w:pPr>
      <w:tabs>
        <w:tab w:val="clear" w:pos="3119"/>
      </w:tabs>
      <w:spacing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A3794D"/>
    <w:pPr>
      <w:tabs>
        <w:tab w:val="clear" w:pos="3119"/>
      </w:tabs>
      <w:spacing w:after="0"/>
      <w:ind w:left="176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customXml" Target="../customXml/item5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33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32" Type="http://schemas.openxmlformats.org/officeDocument/2006/relationships/customXml" Target="../customXml/item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customXml" Target="../customXml/item2.xml"/><Relationship Id="rId4" Type="http://schemas.microsoft.com/office/2007/relationships/stylesWithEffects" Target="stylesWithEffects.xml"/><Relationship Id="rId9" Type="http://schemas.openxmlformats.org/officeDocument/2006/relationships/hyperlink" Target="http://theke.sig.echonet/theke/drl/objectId/09019515806a5e0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15.png"/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90505\AppData\Local\Temp\TEMPLATE_WORD_SANSCOUVERTURE_FR.dotx" TargetMode="External"/></Relationships>
</file>

<file path=word/theme/theme1.xml><?xml version="1.0" encoding="utf-8"?>
<a:theme xmlns:a="http://schemas.openxmlformats.org/drawingml/2006/main" name="BNPP FR">
  <a:themeElements>
    <a:clrScheme name="151222_ITG">
      <a:dk1>
        <a:srgbClr val="646567"/>
      </a:dk1>
      <a:lt1>
        <a:srgbClr val="FFFFFF"/>
      </a:lt1>
      <a:dk2>
        <a:srgbClr val="00925B"/>
      </a:dk2>
      <a:lt2>
        <a:srgbClr val="00B1B7"/>
      </a:lt2>
      <a:accent1>
        <a:srgbClr val="4FAF6C"/>
      </a:accent1>
      <a:accent2>
        <a:srgbClr val="1B9195"/>
      </a:accent2>
      <a:accent3>
        <a:srgbClr val="97BF0D"/>
      </a:accent3>
      <a:accent4>
        <a:srgbClr val="82368C"/>
      </a:accent4>
      <a:accent5>
        <a:srgbClr val="EE7203"/>
      </a:accent5>
      <a:accent6>
        <a:srgbClr val="1D71B8"/>
      </a:accent6>
      <a:hlink>
        <a:srgbClr val="E8527C"/>
      </a:hlink>
      <a:folHlink>
        <a:srgbClr val="D4D700"/>
      </a:folHlink>
    </a:clrScheme>
    <a:fontScheme name="BNPP">
      <a:majorFont>
        <a:latin typeface="Arial Narrow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3175">
          <a:noFill/>
        </a:ln>
      </a:spPr>
      <a:bodyPr rot="0" spcFirstLastPara="0" vertOverflow="overflow" horzOverflow="overflow" vert="horz" wrap="square" lIns="91440" tIns="90000" rIns="9144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algn="ctr">
          <a:defRPr sz="1400" dirty="0" smtClean="0">
            <a:solidFill>
              <a:schemeClr val="tx1"/>
            </a:solidFill>
          </a:defRPr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</a:spPr>
      <a:bodyPr wrap="square" lIns="0" tIns="0" rIns="0" bIns="0" rtlCol="0">
        <a:noAutofit/>
      </a:bodyPr>
      <a:lstStyle>
        <a:defPPr>
          <a:defRPr sz="1400" dirty="0" smtClean="0">
            <a:solidFill>
              <a:schemeClr val="accent4"/>
            </a:solidFill>
          </a:defRPr>
        </a:defPPr>
      </a:lst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FADC689AA37F46B5E3E8CE778F28A6" ma:contentTypeVersion="1" ma:contentTypeDescription="Create a new document." ma:contentTypeScope="" ma:versionID="e05175f7bb242667b9704bbc8086f60a">
  <xsd:schema xmlns:xsd="http://www.w3.org/2001/XMLSchema" xmlns:xs="http://www.w3.org/2001/XMLSchema" xmlns:p="http://schemas.microsoft.com/office/2006/metadata/properties" xmlns:ns1="http://schemas.microsoft.com/sharepoint/v3" xmlns:ns2="03fa237d-9818-4cd8-8ab6-b37c15d7dd46" targetNamespace="http://schemas.microsoft.com/office/2006/metadata/properties" ma:root="true" ma:fieldsID="0b4c756a438c6fc49491c8694c7a21ef" ns1:_="" ns2:_="">
    <xsd:import namespace="http://schemas.microsoft.com/sharepoint/v3"/>
    <xsd:import namespace="03fa237d-9818-4cd8-8ab6-b37c15d7dd46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UR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URL" ma:index="11" nillable="true" ma:displayName="URL" ma:internalName="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fa237d-9818-4cd8-8ab6-b37c15d7dd46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URL xmlns="http://schemas.microsoft.com/sharepoint/v3">
      <Url xsi:nil="true"/>
      <Description xsi:nil="true"/>
    </URL>
    <_dlc_DocId xmlns="03fa237d-9818-4cd8-8ab6-b37c15d7dd46">RR2CWYUF2J4S-74-169</_dlc_DocId>
    <_dlc_DocIdUrl xmlns="03fa237d-9818-4cd8-8ab6-b37c15d7dd46">
      <Url>https://socialbusiness-site.group.echonet/sites/SIM/IEA/_layouts/DocIdRedir.aspx?ID=RR2CWYUF2J4S-74-169</Url>
      <Description>RR2CWYUF2J4S-74-169</Description>
    </_dlc_DocIdUrl>
  </documentManagement>
</p:properties>
</file>

<file path=customXml/itemProps1.xml><?xml version="1.0" encoding="utf-8"?>
<ds:datastoreItem xmlns:ds="http://schemas.openxmlformats.org/officeDocument/2006/customXml" ds:itemID="{343AA838-8B36-4888-8C49-9188F38093F9}"/>
</file>

<file path=customXml/itemProps2.xml><?xml version="1.0" encoding="utf-8"?>
<ds:datastoreItem xmlns:ds="http://schemas.openxmlformats.org/officeDocument/2006/customXml" ds:itemID="{5AAE69BC-726F-441F-A90D-8BEC9AA1ECF6}"/>
</file>

<file path=customXml/itemProps3.xml><?xml version="1.0" encoding="utf-8"?>
<ds:datastoreItem xmlns:ds="http://schemas.openxmlformats.org/officeDocument/2006/customXml" ds:itemID="{6C0B5C4A-2DBE-4361-A4D2-14CA2777F908}"/>
</file>

<file path=customXml/itemProps4.xml><?xml version="1.0" encoding="utf-8"?>
<ds:datastoreItem xmlns:ds="http://schemas.openxmlformats.org/officeDocument/2006/customXml" ds:itemID="{27FAADDC-9FA5-448A-AF7C-956091E283A6}"/>
</file>

<file path=customXml/itemProps5.xml><?xml version="1.0" encoding="utf-8"?>
<ds:datastoreItem xmlns:ds="http://schemas.openxmlformats.org/officeDocument/2006/customXml" ds:itemID="{DF4C3472-7A91-4A57-8F25-CF7FA6D6852A}"/>
</file>

<file path=docProps/app.xml><?xml version="1.0" encoding="utf-8"?>
<Properties xmlns="http://schemas.openxmlformats.org/officeDocument/2006/extended-properties" xmlns:vt="http://schemas.openxmlformats.org/officeDocument/2006/docPropsVTypes">
  <Template>TEMPLATE_WORD_SANSCOUVERTURE_FR.dotx</Template>
  <TotalTime>1507</TotalTime>
  <Pages>16</Pages>
  <Words>825</Words>
  <Characters>4541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BLEND</Company>
  <LinksUpToDate>false</LinksUpToDate>
  <CharactersWithSpaces>5356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190505</dc:creator>
  <cp:lastModifiedBy>190505</cp:lastModifiedBy>
  <cp:revision>99</cp:revision>
  <cp:lastPrinted>2016-01-07T14:21:00Z</cp:lastPrinted>
  <dcterms:created xsi:type="dcterms:W3CDTF">2016-02-17T07:57:00Z</dcterms:created>
  <dcterms:modified xsi:type="dcterms:W3CDTF">2016-02-19T08:53:00Z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0x010100A5FADC689AA37F46B5E3E8CE778F28A6</vt:lpwstr>
  </property>
  <property fmtid="{D5CDD505-2E9C-101B-9397-08002B2CF9AE}" pid="3" name="_dlc_DocIdItemGuid">
    <vt:lpwstr>6ef9081e-0cd2-4404-9a12-b1cd26c63e47</vt:lpwstr>
  </property>
</Properties>
</file>